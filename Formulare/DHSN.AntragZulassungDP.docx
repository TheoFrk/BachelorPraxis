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3AEB" w14:textId="77777777" w:rsidR="006D6684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Arial" w:hAnsi="Arial"/>
          <w:sz w:val="20"/>
        </w:rPr>
      </w:pPr>
    </w:p>
    <w:p w14:paraId="45ED49B9" w14:textId="77777777" w:rsidR="006D6684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Arial" w:hAnsi="Arial"/>
          <w:sz w:val="20"/>
        </w:rPr>
      </w:pPr>
    </w:p>
    <w:p w14:paraId="3B321DE4" w14:textId="77777777" w:rsidR="006D6684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Arial" w:hAnsi="Arial"/>
          <w:sz w:val="20"/>
        </w:rPr>
      </w:pPr>
    </w:p>
    <w:p w14:paraId="0CB18BF2" w14:textId="77777777" w:rsidR="006D6684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Arial" w:hAnsi="Arial"/>
          <w:sz w:val="20"/>
        </w:rPr>
      </w:pPr>
    </w:p>
    <w:p w14:paraId="12528DC5" w14:textId="77777777" w:rsidR="006D6684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Arial" w:hAnsi="Arial"/>
          <w:sz w:val="20"/>
        </w:rPr>
      </w:pPr>
    </w:p>
    <w:p w14:paraId="041583A7" w14:textId="77777777" w:rsidR="006D6684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Arial" w:hAnsi="Arial"/>
          <w:sz w:val="20"/>
        </w:rPr>
      </w:pPr>
    </w:p>
    <w:p w14:paraId="48686347" w14:textId="77777777" w:rsidR="006D6684" w:rsidRPr="00F9410A" w:rsidRDefault="006D6684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Source Sans Pro" w:hAnsi="Source Sans Pro"/>
          <w:sz w:val="20"/>
        </w:rPr>
      </w:pPr>
    </w:p>
    <w:p w14:paraId="67B56AD0" w14:textId="660506F1" w:rsidR="006C79A4" w:rsidRPr="00640E12" w:rsidRDefault="00623018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Source Sans Pro" w:hAnsi="Source Sans Pro"/>
          <w:sz w:val="16"/>
          <w:szCs w:val="16"/>
        </w:rPr>
      </w:pPr>
      <w:r w:rsidRPr="00F9410A">
        <w:rPr>
          <w:rFonts w:ascii="Source Sans Pro" w:hAnsi="Source Sans Pro"/>
          <w:sz w:val="20"/>
        </w:rPr>
        <w:t>Name</w:t>
      </w:r>
      <w:r w:rsidR="006C79A4" w:rsidRPr="00F9410A">
        <w:rPr>
          <w:rFonts w:ascii="Source Sans Pro" w:hAnsi="Source Sans Pro"/>
          <w:sz w:val="20"/>
        </w:rPr>
        <w:t>:</w:t>
      </w:r>
      <w:r w:rsidR="009B7170">
        <w:rPr>
          <w:rFonts w:ascii="Source Sans Pro" w:hAnsi="Source Sans Pro"/>
          <w:sz w:val="20"/>
        </w:rPr>
        <w:t xml:space="preserve"> </w:t>
      </w:r>
      <w:r w:rsidR="00640E12">
        <w:rPr>
          <w:rFonts w:ascii="Source Sans Pro" w:hAnsi="Source Sans Pro"/>
          <w:sz w:val="20"/>
        </w:rPr>
        <w:t>Frank, Theodor</w:t>
      </w:r>
      <w:r w:rsidR="00276A77" w:rsidRPr="00F9410A">
        <w:rPr>
          <w:rFonts w:ascii="Source Sans Pro" w:hAnsi="Source Sans Pro"/>
          <w:sz w:val="20"/>
        </w:rPr>
        <w:tab/>
      </w:r>
      <w:r w:rsidR="006C79A4" w:rsidRPr="00F9410A">
        <w:rPr>
          <w:rFonts w:ascii="Source Sans Pro" w:hAnsi="Source Sans Pro"/>
          <w:sz w:val="20"/>
        </w:rPr>
        <w:t>Studien</w:t>
      </w:r>
      <w:r w:rsidR="00EA3F86" w:rsidRPr="00F9410A">
        <w:rPr>
          <w:rFonts w:ascii="Source Sans Pro" w:hAnsi="Source Sans Pro"/>
          <w:sz w:val="20"/>
        </w:rPr>
        <w:t>gang</w:t>
      </w:r>
      <w:r w:rsidRPr="00F9410A">
        <w:rPr>
          <w:rFonts w:ascii="Source Sans Pro" w:hAnsi="Source Sans Pro"/>
          <w:sz w:val="20"/>
        </w:rPr>
        <w:t>:</w:t>
      </w:r>
      <w:r w:rsidRPr="00F9410A">
        <w:rPr>
          <w:rFonts w:ascii="Source Sans Pro" w:hAnsi="Source Sans Pro"/>
          <w:sz w:val="20"/>
        </w:rPr>
        <w:tab/>
      </w:r>
      <w:r w:rsidR="00640E12" w:rsidRPr="00640E12">
        <w:rPr>
          <w:rFonts w:ascii="Source Sans Pro" w:hAnsi="Source Sans Pro"/>
          <w:sz w:val="16"/>
          <w:szCs w:val="16"/>
        </w:rPr>
        <w:t>Betriebliches</w:t>
      </w:r>
      <w:r w:rsidR="00640E12">
        <w:rPr>
          <w:rFonts w:ascii="Source Sans Pro" w:hAnsi="Source Sans Pro"/>
          <w:sz w:val="16"/>
          <w:szCs w:val="16"/>
        </w:rPr>
        <w:t xml:space="preserve"> </w:t>
      </w:r>
      <w:r w:rsidR="00640E12" w:rsidRPr="00640E12">
        <w:rPr>
          <w:rFonts w:ascii="Source Sans Pro" w:hAnsi="Source Sans Pro"/>
          <w:sz w:val="16"/>
          <w:szCs w:val="16"/>
        </w:rPr>
        <w:t>Ressourcenmanagment</w:t>
      </w:r>
    </w:p>
    <w:p w14:paraId="35CFAD77" w14:textId="13F85B34" w:rsidR="006C79A4" w:rsidRPr="00F9410A" w:rsidRDefault="00623018" w:rsidP="00C007F9">
      <w:pPr>
        <w:tabs>
          <w:tab w:val="left" w:pos="993"/>
          <w:tab w:val="left" w:pos="4962"/>
          <w:tab w:val="left" w:pos="6521"/>
        </w:tabs>
        <w:spacing w:line="276" w:lineRule="auto"/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>Anschrift</w:t>
      </w:r>
      <w:r w:rsidR="00E85B3D">
        <w:rPr>
          <w:rFonts w:ascii="Source Sans Pro" w:hAnsi="Source Sans Pro"/>
          <w:sz w:val="20"/>
        </w:rPr>
        <w:t>:</w:t>
      </w:r>
      <w:r w:rsidR="009B7170">
        <w:rPr>
          <w:rFonts w:ascii="Source Sans Pro" w:hAnsi="Source Sans Pro"/>
          <w:sz w:val="20"/>
        </w:rPr>
        <w:t xml:space="preserve"> </w:t>
      </w:r>
      <w:r w:rsidR="00640E12">
        <w:rPr>
          <w:rFonts w:ascii="Source Sans Pro" w:hAnsi="Source Sans Pro"/>
          <w:sz w:val="20"/>
        </w:rPr>
        <w:t>Teichwiesenweg 30,</w:t>
      </w:r>
      <w:r w:rsidR="00276A77"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t>Seminargruppe:</w:t>
      </w:r>
      <w:r w:rsidRPr="00F9410A">
        <w:rPr>
          <w:rFonts w:ascii="Source Sans Pro" w:hAnsi="Source Sans Pro"/>
          <w:sz w:val="20"/>
        </w:rPr>
        <w:tab/>
      </w:r>
      <w:r w:rsidR="00640E12">
        <w:rPr>
          <w:rFonts w:ascii="Source Sans Pro" w:hAnsi="Source Sans Pro"/>
          <w:sz w:val="20"/>
        </w:rPr>
        <w:t>23BR1</w:t>
      </w:r>
    </w:p>
    <w:p w14:paraId="29500834" w14:textId="63065DE3" w:rsidR="006C79A4" w:rsidRPr="00F9410A" w:rsidRDefault="00623018" w:rsidP="00F9410A">
      <w:pPr>
        <w:tabs>
          <w:tab w:val="left" w:pos="993"/>
          <w:tab w:val="left" w:pos="3828"/>
          <w:tab w:val="left" w:pos="4962"/>
          <w:tab w:val="left" w:pos="6521"/>
          <w:tab w:val="left" w:pos="9356"/>
        </w:tabs>
        <w:spacing w:line="276" w:lineRule="auto"/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="00640E12">
        <w:rPr>
          <w:rFonts w:ascii="Source Sans Pro" w:hAnsi="Source Sans Pro"/>
          <w:sz w:val="20"/>
        </w:rPr>
        <w:t>01109 Dresden</w:t>
      </w:r>
    </w:p>
    <w:p w14:paraId="7E577FB0" w14:textId="77777777" w:rsidR="006C79A4" w:rsidRPr="00F9410A" w:rsidRDefault="006C79A4">
      <w:pPr>
        <w:jc w:val="center"/>
        <w:rPr>
          <w:rFonts w:ascii="Source Sans Pro" w:hAnsi="Source Sans Pro"/>
          <w:b/>
          <w:sz w:val="28"/>
        </w:rPr>
      </w:pPr>
    </w:p>
    <w:p w14:paraId="7DCA8A1B" w14:textId="77777777" w:rsidR="006C79A4" w:rsidRPr="00F9410A" w:rsidRDefault="006C79A4">
      <w:pPr>
        <w:jc w:val="center"/>
        <w:rPr>
          <w:rFonts w:ascii="Source Sans Pro" w:hAnsi="Source Sans Pro"/>
          <w:b/>
          <w:sz w:val="28"/>
        </w:rPr>
      </w:pPr>
      <w:r w:rsidRPr="00F9410A">
        <w:rPr>
          <w:rFonts w:ascii="Source Sans Pro" w:hAnsi="Source Sans Pro"/>
          <w:b/>
          <w:sz w:val="28"/>
        </w:rPr>
        <w:t>Antrag auf Zulassung</w:t>
      </w:r>
    </w:p>
    <w:p w14:paraId="5E2121B9" w14:textId="77777777" w:rsidR="006C79A4" w:rsidRPr="00F9410A" w:rsidRDefault="006C79A4">
      <w:pPr>
        <w:rPr>
          <w:rFonts w:ascii="Source Sans Pro" w:hAnsi="Source Sans Pro"/>
          <w:sz w:val="20"/>
        </w:rPr>
      </w:pPr>
    </w:p>
    <w:p w14:paraId="3817900C" w14:textId="77777777" w:rsidR="006C79A4" w:rsidRPr="00F9410A" w:rsidRDefault="006C79A4">
      <w:pPr>
        <w:rPr>
          <w:rFonts w:ascii="Source Sans Pro" w:hAnsi="Source Sans Pro"/>
          <w:sz w:val="22"/>
        </w:rPr>
      </w:pPr>
    </w:p>
    <w:p w14:paraId="7AFDEE07" w14:textId="5F2E1D8D" w:rsidR="002A13AD" w:rsidRPr="00F9410A" w:rsidRDefault="006C79A4" w:rsidP="00645A82">
      <w:pPr>
        <w:spacing w:line="276" w:lineRule="auto"/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 xml:space="preserve">Ich beantrage </w:t>
      </w:r>
      <w:r w:rsidR="00AB7335" w:rsidRPr="00F9410A">
        <w:rPr>
          <w:rFonts w:ascii="Source Sans Pro" w:hAnsi="Source Sans Pro"/>
          <w:sz w:val="20"/>
        </w:rPr>
        <w:t>laut</w:t>
      </w:r>
      <w:r w:rsidRPr="00F9410A">
        <w:rPr>
          <w:rFonts w:ascii="Source Sans Pro" w:hAnsi="Source Sans Pro"/>
          <w:sz w:val="20"/>
        </w:rPr>
        <w:t xml:space="preserve"> Prüfungsordnung </w:t>
      </w:r>
      <w:r w:rsidR="00EA3F86" w:rsidRPr="00F9410A">
        <w:rPr>
          <w:rFonts w:ascii="Source Sans Pro" w:hAnsi="Source Sans Pro"/>
          <w:sz w:val="20"/>
        </w:rPr>
        <w:t xml:space="preserve">für den Studiengang </w:t>
      </w:r>
      <w:sdt>
        <w:sdtPr>
          <w:rPr>
            <w:rFonts w:ascii="Source Sans Pro" w:hAnsi="Source Sans Pro"/>
            <w:sz w:val="20"/>
          </w:rPr>
          <w:alias w:val="Studiengang"/>
          <w:tag w:val="Studiengang"/>
          <w:id w:val="-33663338"/>
          <w:placeholder>
            <w:docPart w:val="DefaultPlaceholder_-1854013438"/>
          </w:placeholder>
          <w:dropDownList>
            <w:listItem w:displayText="Betriebliches Ressourcenmanagement" w:value="Betriebliches Ressourcenmanagement"/>
            <w:listItem w:displayText="Elektrotechnik" w:value="Elektrotechnik"/>
            <w:listItem w:displayText="Medizintechnik" w:value="Medizintechnik"/>
            <w:listItem w:displayText="Public Management" w:value="Public Management"/>
            <w:listItem w:displayText="Wirtschaftsinformatik" w:value="Wirtschaftsinformatik"/>
            <w:listItem w:displayText="Wirtschaftsingenieurwesen" w:value="Wirtschaftsingenieurwesen"/>
          </w:dropDownList>
        </w:sdtPr>
        <w:sdtContent>
          <w:r w:rsidR="00640E12">
            <w:rPr>
              <w:rFonts w:ascii="Source Sans Pro" w:hAnsi="Source Sans Pro"/>
              <w:sz w:val="20"/>
            </w:rPr>
            <w:t>Betriebliches Ressourcenmanagement</w:t>
          </w:r>
        </w:sdtContent>
      </w:sdt>
      <w:r w:rsidR="00F9410A" w:rsidRPr="00F9410A">
        <w:rPr>
          <w:rFonts w:ascii="Source Sans Pro" w:hAnsi="Source Sans Pro"/>
          <w:sz w:val="22"/>
          <w:szCs w:val="22"/>
        </w:rPr>
        <w:t xml:space="preserve"> </w:t>
      </w:r>
      <w:r w:rsidRPr="00F9410A">
        <w:rPr>
          <w:rFonts w:ascii="Source Sans Pro" w:hAnsi="Source Sans Pro"/>
          <w:sz w:val="20"/>
        </w:rPr>
        <w:t xml:space="preserve">die Zulassung zur </w:t>
      </w:r>
      <w:bookmarkStart w:id="0" w:name="Dropdown3"/>
    </w:p>
    <w:bookmarkEnd w:id="0"/>
    <w:p w14:paraId="7AA1824B" w14:textId="77777777" w:rsidR="006C79A4" w:rsidRPr="00F9410A" w:rsidRDefault="005952BE" w:rsidP="002A13AD">
      <w:pPr>
        <w:jc w:val="center"/>
        <w:rPr>
          <w:rFonts w:ascii="Source Sans Pro" w:hAnsi="Source Sans Pro"/>
          <w:sz w:val="20"/>
          <w:szCs w:val="22"/>
        </w:rPr>
      </w:pPr>
      <w:r w:rsidRPr="00F9410A">
        <w:rPr>
          <w:rFonts w:ascii="Source Sans Pro" w:hAnsi="Source Sans Pro"/>
          <w:sz w:val="28"/>
          <w:szCs w:val="28"/>
        </w:rPr>
        <w:t>Bachelorarbeit</w:t>
      </w:r>
      <w:r w:rsidR="006C79A4" w:rsidRPr="00F9410A">
        <w:rPr>
          <w:rFonts w:ascii="Source Sans Pro" w:hAnsi="Source Sans Pro"/>
          <w:sz w:val="20"/>
          <w:szCs w:val="22"/>
        </w:rPr>
        <w:t>.</w:t>
      </w:r>
    </w:p>
    <w:p w14:paraId="21106BE9" w14:textId="77777777" w:rsidR="006C79A4" w:rsidRPr="00F9410A" w:rsidRDefault="006C79A4">
      <w:pPr>
        <w:rPr>
          <w:rFonts w:ascii="Source Sans Pro" w:hAnsi="Source Sans Pro"/>
          <w:sz w:val="20"/>
        </w:rPr>
      </w:pPr>
    </w:p>
    <w:p w14:paraId="0E089C72" w14:textId="77777777" w:rsidR="006C79A4" w:rsidRPr="00F9410A" w:rsidRDefault="006C79A4">
      <w:pPr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 xml:space="preserve">Dem Zulassungsantrag ist eine Bescheinigung der berufspraktischen Ausbildungsstätte über die </w:t>
      </w:r>
      <w:r w:rsidR="00AB3268" w:rsidRPr="00F9410A">
        <w:rPr>
          <w:rFonts w:ascii="Source Sans Pro" w:hAnsi="Source Sans Pro"/>
          <w:sz w:val="20"/>
        </w:rPr>
        <w:t>ordnungsge</w:t>
      </w:r>
      <w:r w:rsidRPr="00F9410A">
        <w:rPr>
          <w:rFonts w:ascii="Source Sans Pro" w:hAnsi="Source Sans Pro"/>
          <w:sz w:val="20"/>
        </w:rPr>
        <w:t xml:space="preserve">mäße Durchführung der </w:t>
      </w:r>
      <w:r w:rsidR="00AB3268" w:rsidRPr="00F9410A">
        <w:rPr>
          <w:rFonts w:ascii="Source Sans Pro" w:hAnsi="Source Sans Pro"/>
          <w:sz w:val="20"/>
        </w:rPr>
        <w:t>ersten vier praktischen</w:t>
      </w:r>
      <w:r w:rsidRPr="00F9410A">
        <w:rPr>
          <w:rFonts w:ascii="Source Sans Pro" w:hAnsi="Source Sans Pro"/>
          <w:sz w:val="20"/>
        </w:rPr>
        <w:t xml:space="preserve"> Studienphasen beigefügt.</w:t>
      </w:r>
    </w:p>
    <w:p w14:paraId="7B6669DF" w14:textId="77777777" w:rsidR="006C79A4" w:rsidRPr="00F9410A" w:rsidRDefault="006C79A4">
      <w:pPr>
        <w:rPr>
          <w:rFonts w:ascii="Source Sans Pro" w:hAnsi="Source Sans Pro"/>
          <w:sz w:val="20"/>
        </w:rPr>
      </w:pPr>
    </w:p>
    <w:p w14:paraId="22F89383" w14:textId="2C976CCF" w:rsidR="006C79A4" w:rsidRPr="00F9410A" w:rsidRDefault="006C79A4">
      <w:pPr>
        <w:rPr>
          <w:rFonts w:ascii="Source Sans Pro" w:hAnsi="Source Sans Pro"/>
          <w:sz w:val="22"/>
        </w:rPr>
      </w:pPr>
      <w:r w:rsidRPr="00F9410A">
        <w:rPr>
          <w:rFonts w:ascii="Source Sans Pro" w:hAnsi="Source Sans Pro"/>
          <w:sz w:val="20"/>
        </w:rPr>
        <w:t>Die Nachweise über die vorgeschriebenen Studien- und Prüfungsleistungen liegen der</w:t>
      </w:r>
      <w:r w:rsidR="00F9410A">
        <w:rPr>
          <w:rFonts w:ascii="Source Sans Pro" w:hAnsi="Source Sans Pro"/>
          <w:sz w:val="20"/>
        </w:rPr>
        <w:t xml:space="preserve"> Dualen Hochschule Sachsen</w:t>
      </w:r>
      <w:r w:rsidRPr="00F9410A">
        <w:rPr>
          <w:rFonts w:ascii="Source Sans Pro" w:hAnsi="Source Sans Pro"/>
          <w:sz w:val="20"/>
        </w:rPr>
        <w:t xml:space="preserve"> Staatlichen Studienakademie</w:t>
      </w:r>
      <w:r w:rsidR="00F9410A">
        <w:rPr>
          <w:rFonts w:ascii="Source Sans Pro" w:hAnsi="Source Sans Pro"/>
          <w:sz w:val="20"/>
        </w:rPr>
        <w:t xml:space="preserve"> Bautzen</w:t>
      </w:r>
      <w:r w:rsidRPr="00F9410A">
        <w:rPr>
          <w:rFonts w:ascii="Source Sans Pro" w:hAnsi="Source Sans Pro"/>
          <w:sz w:val="20"/>
        </w:rPr>
        <w:t xml:space="preserve"> vor.</w:t>
      </w:r>
    </w:p>
    <w:p w14:paraId="6D9C761D" w14:textId="77777777" w:rsidR="006C79A4" w:rsidRPr="00F9410A" w:rsidRDefault="006C79A4">
      <w:pPr>
        <w:rPr>
          <w:rFonts w:ascii="Source Sans Pro" w:hAnsi="Source Sans Pro"/>
          <w:sz w:val="20"/>
        </w:rPr>
      </w:pPr>
    </w:p>
    <w:bookmarkStart w:id="1" w:name="Text6"/>
    <w:p w14:paraId="266C377D" w14:textId="77777777" w:rsidR="006C79A4" w:rsidRPr="00F9410A" w:rsidRDefault="00A141FD" w:rsidP="003C0608">
      <w:pPr>
        <w:tabs>
          <w:tab w:val="left" w:pos="2977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F9410A">
        <w:rPr>
          <w:rFonts w:ascii="Source Sans Pro" w:hAnsi="Source Sans Pro"/>
          <w:sz w:val="20"/>
        </w:rPr>
        <w:instrText xml:space="preserve"> FORMTEXT </w:instrText>
      </w:r>
      <w:r w:rsidRPr="00F9410A">
        <w:rPr>
          <w:rFonts w:ascii="Source Sans Pro" w:hAnsi="Source Sans Pro"/>
          <w:sz w:val="20"/>
        </w:rPr>
      </w:r>
      <w:r w:rsidRPr="00F9410A">
        <w:rPr>
          <w:rFonts w:ascii="Source Sans Pro" w:hAnsi="Source Sans Pro"/>
          <w:sz w:val="20"/>
        </w:rPr>
        <w:fldChar w:fldCharType="separate"/>
      </w:r>
      <w:r w:rsidR="00474F0E" w:rsidRPr="00F9410A">
        <w:rPr>
          <w:rFonts w:ascii="Source Sans Pro" w:hAnsi="Source Sans Pro"/>
          <w:sz w:val="20"/>
        </w:rPr>
        <w:t> </w:t>
      </w:r>
      <w:r w:rsidR="00474F0E" w:rsidRPr="00F9410A">
        <w:rPr>
          <w:rFonts w:ascii="Source Sans Pro" w:hAnsi="Source Sans Pro"/>
          <w:sz w:val="20"/>
        </w:rPr>
        <w:t> </w:t>
      </w:r>
      <w:r w:rsidR="00474F0E" w:rsidRPr="00F9410A">
        <w:rPr>
          <w:rFonts w:ascii="Source Sans Pro" w:hAnsi="Source Sans Pro"/>
          <w:sz w:val="20"/>
        </w:rPr>
        <w:t> </w:t>
      </w:r>
      <w:r w:rsidR="00474F0E" w:rsidRPr="00F9410A">
        <w:rPr>
          <w:rFonts w:ascii="Source Sans Pro" w:hAnsi="Source Sans Pro"/>
          <w:sz w:val="20"/>
        </w:rPr>
        <w:t> </w:t>
      </w:r>
      <w:r w:rsidR="00474F0E" w:rsidRPr="00F9410A">
        <w:rPr>
          <w:rFonts w:ascii="Source Sans Pro" w:hAnsi="Source Sans Pro"/>
          <w:sz w:val="20"/>
        </w:rPr>
        <w:t> </w:t>
      </w:r>
      <w:r w:rsidRPr="00F9410A">
        <w:rPr>
          <w:rFonts w:ascii="Source Sans Pro" w:hAnsi="Source Sans Pro"/>
          <w:sz w:val="20"/>
        </w:rPr>
        <w:fldChar w:fldCharType="end"/>
      </w:r>
      <w:bookmarkEnd w:id="1"/>
      <w:r w:rsidR="006C79A4"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tab/>
      </w:r>
      <w:r w:rsidR="00623018" w:rsidRPr="00F9410A">
        <w:rPr>
          <w:rFonts w:ascii="Source Sans Pro" w:hAnsi="Source Sans Pro"/>
          <w:sz w:val="20"/>
        </w:rPr>
        <w:t>......................................................</w:t>
      </w:r>
    </w:p>
    <w:p w14:paraId="2099811E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>Ort, Datum</w:t>
      </w:r>
      <w:r w:rsidRPr="00F9410A">
        <w:rPr>
          <w:rFonts w:ascii="Source Sans Pro" w:hAnsi="Source Sans Pro"/>
          <w:sz w:val="20"/>
        </w:rPr>
        <w:tab/>
        <w:t>Unterschrift des Studenten</w:t>
      </w:r>
    </w:p>
    <w:p w14:paraId="3BFB130C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2A168136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>_______________________________________________________________________________________</w:t>
      </w:r>
    </w:p>
    <w:p w14:paraId="3C67C3E4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b/>
          <w:sz w:val="22"/>
        </w:rPr>
      </w:pPr>
    </w:p>
    <w:p w14:paraId="73D2E268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b/>
          <w:sz w:val="22"/>
        </w:rPr>
      </w:pPr>
      <w:r w:rsidRPr="00F9410A">
        <w:rPr>
          <w:rFonts w:ascii="Source Sans Pro" w:hAnsi="Source Sans Pro"/>
          <w:b/>
          <w:sz w:val="22"/>
        </w:rPr>
        <w:t>Vom Studienleiter auszufüllen:</w:t>
      </w:r>
    </w:p>
    <w:p w14:paraId="7C44B526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72E67F4B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" w:name="Kontrollkästchen1"/>
      <w:r w:rsidRPr="00F9410A">
        <w:rPr>
          <w:rFonts w:ascii="Source Sans Pro" w:hAnsi="Source Sans Pro"/>
          <w:sz w:val="20"/>
        </w:rPr>
        <w:instrText xml:space="preserve"> FORMCHECKBOX </w:instrText>
      </w:r>
      <w:r w:rsidRPr="00F9410A">
        <w:rPr>
          <w:rFonts w:ascii="Source Sans Pro" w:hAnsi="Source Sans Pro"/>
          <w:sz w:val="20"/>
        </w:rPr>
      </w:r>
      <w:r w:rsidRPr="00F9410A">
        <w:rPr>
          <w:rFonts w:ascii="Source Sans Pro" w:hAnsi="Source Sans Pro"/>
          <w:sz w:val="20"/>
        </w:rPr>
        <w:fldChar w:fldCharType="separate"/>
      </w:r>
      <w:r w:rsidRPr="00F9410A">
        <w:rPr>
          <w:rFonts w:ascii="Source Sans Pro" w:hAnsi="Source Sans Pro"/>
          <w:sz w:val="20"/>
        </w:rPr>
        <w:fldChar w:fldCharType="end"/>
      </w:r>
      <w:bookmarkEnd w:id="2"/>
      <w:r w:rsidRPr="00F9410A">
        <w:rPr>
          <w:rFonts w:ascii="Source Sans Pro" w:hAnsi="Source Sans Pro"/>
          <w:sz w:val="20"/>
        </w:rPr>
        <w:tab/>
        <w:t>Die o.g. Unterlagen wurden eingereicht bzw. liegen vollständig vor/liegen unvollständig vor.</w:t>
      </w:r>
    </w:p>
    <w:p w14:paraId="0FAE5044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</w:p>
    <w:p w14:paraId="2D4A0976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Kontrollkästchen2"/>
      <w:r w:rsidRPr="00F9410A">
        <w:rPr>
          <w:rFonts w:ascii="Source Sans Pro" w:hAnsi="Source Sans Pro"/>
          <w:sz w:val="20"/>
        </w:rPr>
        <w:instrText xml:space="preserve"> FORMCHECKBOX </w:instrText>
      </w:r>
      <w:r w:rsidRPr="00F9410A">
        <w:rPr>
          <w:rFonts w:ascii="Source Sans Pro" w:hAnsi="Source Sans Pro"/>
          <w:sz w:val="20"/>
        </w:rPr>
      </w:r>
      <w:r w:rsidRPr="00F9410A">
        <w:rPr>
          <w:rFonts w:ascii="Source Sans Pro" w:hAnsi="Source Sans Pro"/>
          <w:sz w:val="20"/>
        </w:rPr>
        <w:fldChar w:fldCharType="separate"/>
      </w:r>
      <w:r w:rsidRPr="00F9410A">
        <w:rPr>
          <w:rFonts w:ascii="Source Sans Pro" w:hAnsi="Source Sans Pro"/>
          <w:sz w:val="20"/>
        </w:rPr>
        <w:fldChar w:fldCharType="end"/>
      </w:r>
      <w:bookmarkEnd w:id="3"/>
      <w:r w:rsidRPr="00F9410A">
        <w:rPr>
          <w:rFonts w:ascii="Source Sans Pro" w:hAnsi="Source Sans Pro"/>
          <w:sz w:val="20"/>
        </w:rPr>
        <w:tab/>
        <w:t>Es wird vorgeschlagen, die Zulassung gemäß Antrag zu erteilen.</w:t>
      </w:r>
    </w:p>
    <w:p w14:paraId="0C59B5A8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</w:p>
    <w:p w14:paraId="689AB3F0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Kontrollkästchen3"/>
      <w:r w:rsidRPr="00F9410A">
        <w:rPr>
          <w:rFonts w:ascii="Source Sans Pro" w:hAnsi="Source Sans Pro"/>
          <w:sz w:val="20"/>
        </w:rPr>
        <w:instrText xml:space="preserve"> FORMCHECKBOX </w:instrText>
      </w:r>
      <w:r w:rsidRPr="00F9410A">
        <w:rPr>
          <w:rFonts w:ascii="Source Sans Pro" w:hAnsi="Source Sans Pro"/>
          <w:sz w:val="20"/>
        </w:rPr>
      </w:r>
      <w:r w:rsidRPr="00F9410A">
        <w:rPr>
          <w:rFonts w:ascii="Source Sans Pro" w:hAnsi="Source Sans Pro"/>
          <w:sz w:val="20"/>
        </w:rPr>
        <w:fldChar w:fldCharType="separate"/>
      </w:r>
      <w:r w:rsidRPr="00F9410A">
        <w:rPr>
          <w:rFonts w:ascii="Source Sans Pro" w:hAnsi="Source Sans Pro"/>
          <w:sz w:val="20"/>
        </w:rPr>
        <w:fldChar w:fldCharType="end"/>
      </w:r>
      <w:bookmarkEnd w:id="4"/>
      <w:r w:rsidRPr="00F9410A">
        <w:rPr>
          <w:rFonts w:ascii="Source Sans Pro" w:hAnsi="Source Sans Pro"/>
          <w:sz w:val="20"/>
        </w:rPr>
        <w:tab/>
        <w:t>Es wird vorgeschlagen, die Zulassung nicht zu erteilen.</w:t>
      </w:r>
    </w:p>
    <w:p w14:paraId="11F5EA16" w14:textId="77777777" w:rsidR="006C79A4" w:rsidRPr="00F9410A" w:rsidRDefault="006C79A4">
      <w:pPr>
        <w:tabs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  <w:t>Begründung:</w:t>
      </w:r>
    </w:p>
    <w:p w14:paraId="10DB0506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3D5C6C9B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1DBF3D58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4CA113F0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>Bautzen, ...................................</w:t>
      </w:r>
      <w:r w:rsidRPr="00F9410A">
        <w:rPr>
          <w:rFonts w:ascii="Source Sans Pro" w:hAnsi="Source Sans Pro"/>
          <w:sz w:val="20"/>
        </w:rPr>
        <w:tab/>
        <w:t>......................................................</w:t>
      </w:r>
    </w:p>
    <w:p w14:paraId="5A86B627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  <w:t>Studienleiter</w:t>
      </w:r>
    </w:p>
    <w:p w14:paraId="7D06D972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0AD0DE1B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>_______________________________________________________________________________________</w:t>
      </w:r>
    </w:p>
    <w:p w14:paraId="09E576AC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b/>
          <w:sz w:val="22"/>
        </w:rPr>
      </w:pPr>
    </w:p>
    <w:p w14:paraId="43065530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b/>
          <w:sz w:val="22"/>
        </w:rPr>
      </w:pPr>
      <w:r w:rsidRPr="00F9410A">
        <w:rPr>
          <w:rFonts w:ascii="Source Sans Pro" w:hAnsi="Source Sans Pro"/>
          <w:b/>
          <w:sz w:val="22"/>
        </w:rPr>
        <w:t>Vom Prüfungsausschu</w:t>
      </w:r>
      <w:r w:rsidR="00AB7335" w:rsidRPr="00F9410A">
        <w:rPr>
          <w:rFonts w:ascii="Source Sans Pro" w:hAnsi="Source Sans Pro"/>
          <w:b/>
          <w:sz w:val="22"/>
        </w:rPr>
        <w:t>ss</w:t>
      </w:r>
      <w:r w:rsidRPr="00F9410A">
        <w:rPr>
          <w:rFonts w:ascii="Source Sans Pro" w:hAnsi="Source Sans Pro"/>
          <w:b/>
          <w:sz w:val="22"/>
        </w:rPr>
        <w:t xml:space="preserve"> auszufüllen:</w:t>
      </w:r>
    </w:p>
    <w:p w14:paraId="64FEEED2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231CED12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5" w:name="Kontrollkästchen4"/>
      <w:r w:rsidRPr="00F9410A">
        <w:rPr>
          <w:rFonts w:ascii="Source Sans Pro" w:hAnsi="Source Sans Pro"/>
          <w:sz w:val="20"/>
        </w:rPr>
        <w:instrText xml:space="preserve"> FORMCHECKBOX </w:instrText>
      </w:r>
      <w:r w:rsidRPr="00F9410A">
        <w:rPr>
          <w:rFonts w:ascii="Source Sans Pro" w:hAnsi="Source Sans Pro"/>
          <w:sz w:val="20"/>
        </w:rPr>
      </w:r>
      <w:r w:rsidRPr="00F9410A">
        <w:rPr>
          <w:rFonts w:ascii="Source Sans Pro" w:hAnsi="Source Sans Pro"/>
          <w:sz w:val="20"/>
        </w:rPr>
        <w:fldChar w:fldCharType="separate"/>
      </w:r>
      <w:r w:rsidRPr="00F9410A">
        <w:rPr>
          <w:rFonts w:ascii="Source Sans Pro" w:hAnsi="Source Sans Pro"/>
          <w:sz w:val="20"/>
        </w:rPr>
        <w:fldChar w:fldCharType="end"/>
      </w:r>
      <w:bookmarkEnd w:id="5"/>
      <w:r w:rsidRPr="00F9410A">
        <w:rPr>
          <w:rFonts w:ascii="Source Sans Pro" w:hAnsi="Source Sans Pro"/>
          <w:sz w:val="20"/>
        </w:rPr>
        <w:tab/>
        <w:t xml:space="preserve">Es wird die Zulassung gemäß Antrag erteilt. </w:t>
      </w:r>
    </w:p>
    <w:p w14:paraId="27BF8BE7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7A66F7E1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6" w:name="Kontrollkästchen5"/>
      <w:r w:rsidRPr="00F9410A">
        <w:rPr>
          <w:rFonts w:ascii="Source Sans Pro" w:hAnsi="Source Sans Pro"/>
          <w:sz w:val="20"/>
        </w:rPr>
        <w:instrText xml:space="preserve"> FORMCHECKBOX </w:instrText>
      </w:r>
      <w:r w:rsidRPr="00F9410A">
        <w:rPr>
          <w:rFonts w:ascii="Source Sans Pro" w:hAnsi="Source Sans Pro"/>
          <w:sz w:val="20"/>
        </w:rPr>
      </w:r>
      <w:r w:rsidRPr="00F9410A">
        <w:rPr>
          <w:rFonts w:ascii="Source Sans Pro" w:hAnsi="Source Sans Pro"/>
          <w:sz w:val="20"/>
        </w:rPr>
        <w:fldChar w:fldCharType="separate"/>
      </w:r>
      <w:r w:rsidRPr="00F9410A">
        <w:rPr>
          <w:rFonts w:ascii="Source Sans Pro" w:hAnsi="Source Sans Pro"/>
          <w:sz w:val="20"/>
        </w:rPr>
        <w:fldChar w:fldCharType="end"/>
      </w:r>
      <w:bookmarkEnd w:id="6"/>
      <w:r w:rsidRPr="00F9410A">
        <w:rPr>
          <w:rFonts w:ascii="Source Sans Pro" w:hAnsi="Source Sans Pro"/>
          <w:sz w:val="20"/>
        </w:rPr>
        <w:tab/>
        <w:t xml:space="preserve">Es wird die Zulassung nicht erteilt. </w:t>
      </w:r>
    </w:p>
    <w:p w14:paraId="5B406035" w14:textId="77777777" w:rsidR="006C79A4" w:rsidRPr="00F9410A" w:rsidRDefault="006C79A4">
      <w:pPr>
        <w:tabs>
          <w:tab w:val="left" w:pos="284"/>
          <w:tab w:val="left" w:pos="851"/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</w:r>
      <w:r w:rsidRPr="00F9410A">
        <w:rPr>
          <w:rFonts w:ascii="Source Sans Pro" w:hAnsi="Source Sans Pro"/>
          <w:sz w:val="20"/>
        </w:rPr>
        <w:tab/>
        <w:t xml:space="preserve">Begründung: </w:t>
      </w:r>
    </w:p>
    <w:p w14:paraId="4FB7B9A1" w14:textId="77777777" w:rsidR="006C79A4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7EFD0579" w14:textId="77777777" w:rsidR="008D3EE0" w:rsidRPr="00F9410A" w:rsidRDefault="008D3EE0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5659304D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</w:p>
    <w:p w14:paraId="369ED982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>Bautzen, ...................................</w:t>
      </w:r>
      <w:r w:rsidRPr="00F9410A">
        <w:rPr>
          <w:rFonts w:ascii="Source Sans Pro" w:hAnsi="Source Sans Pro"/>
          <w:sz w:val="20"/>
        </w:rPr>
        <w:tab/>
        <w:t>......................................................</w:t>
      </w:r>
    </w:p>
    <w:p w14:paraId="070B1A69" w14:textId="77777777" w:rsidR="006C79A4" w:rsidRPr="00F9410A" w:rsidRDefault="006C79A4">
      <w:pPr>
        <w:tabs>
          <w:tab w:val="left" w:pos="5670"/>
        </w:tabs>
        <w:rPr>
          <w:rFonts w:ascii="Source Sans Pro" w:hAnsi="Source Sans Pro"/>
          <w:sz w:val="20"/>
        </w:rPr>
      </w:pPr>
      <w:r w:rsidRPr="00F9410A">
        <w:rPr>
          <w:rFonts w:ascii="Source Sans Pro" w:hAnsi="Source Sans Pro"/>
          <w:sz w:val="20"/>
        </w:rPr>
        <w:tab/>
        <w:t>Prüfungsausschu</w:t>
      </w:r>
      <w:r w:rsidR="00AB7335" w:rsidRPr="00F9410A">
        <w:rPr>
          <w:rFonts w:ascii="Source Sans Pro" w:hAnsi="Source Sans Pro"/>
          <w:sz w:val="20"/>
        </w:rPr>
        <w:t>ss</w:t>
      </w:r>
    </w:p>
    <w:sectPr w:rsidR="006C79A4" w:rsidRPr="00F941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964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B905" w14:textId="77777777" w:rsidR="00BD56C8" w:rsidRDefault="00BD56C8" w:rsidP="006D6684">
      <w:r>
        <w:separator/>
      </w:r>
    </w:p>
  </w:endnote>
  <w:endnote w:type="continuationSeparator" w:id="0">
    <w:p w14:paraId="102FDC01" w14:textId="77777777" w:rsidR="00BD56C8" w:rsidRDefault="00BD56C8" w:rsidP="006D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F485" w14:textId="77777777" w:rsidR="008D3EE0" w:rsidRDefault="008D3E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DB59" w14:textId="77777777" w:rsidR="008D3EE0" w:rsidRDefault="008D3EE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ED30" w14:textId="77777777" w:rsidR="008D3EE0" w:rsidRDefault="008D3E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BB53" w14:textId="77777777" w:rsidR="00BD56C8" w:rsidRDefault="00BD56C8" w:rsidP="006D6684">
      <w:r>
        <w:separator/>
      </w:r>
    </w:p>
  </w:footnote>
  <w:footnote w:type="continuationSeparator" w:id="0">
    <w:p w14:paraId="637A2B4A" w14:textId="77777777" w:rsidR="00BD56C8" w:rsidRDefault="00BD56C8" w:rsidP="006D6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0374" w14:textId="77777777" w:rsidR="008D3EE0" w:rsidRDefault="008D3E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8A58" w14:textId="77777777" w:rsidR="006D6684" w:rsidRDefault="006D6684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C7AB549" wp14:editId="5A8961EC">
          <wp:simplePos x="0" y="0"/>
          <wp:positionH relativeFrom="page">
            <wp:align>right</wp:align>
          </wp:positionH>
          <wp:positionV relativeFrom="margin">
            <wp:align>center</wp:align>
          </wp:positionV>
          <wp:extent cx="7553673" cy="10684793"/>
          <wp:effectExtent l="0" t="0" r="9525" b="2540"/>
          <wp:wrapNone/>
          <wp:docPr id="10" name="axesPDF:ID:2d52e8e0-dabb-48c6-abc9-51b8c2404143" descr="Ein Bild, das Text, Screenshot, Schrift, Diagramm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axesPDF:ID:2d52e8e0-dabb-48c6-abc9-51b8c2404143" descr="Ein Bild, das Text, Screenshot, Schrift, Diagramm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673" cy="1068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CDC5D" w14:textId="77777777" w:rsidR="008D3EE0" w:rsidRDefault="008D3EE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10A"/>
    <w:rsid w:val="00276A77"/>
    <w:rsid w:val="002A13AD"/>
    <w:rsid w:val="00352BE9"/>
    <w:rsid w:val="003A4C17"/>
    <w:rsid w:val="003C0608"/>
    <w:rsid w:val="003C6B56"/>
    <w:rsid w:val="00474F0E"/>
    <w:rsid w:val="0057053E"/>
    <w:rsid w:val="005952BE"/>
    <w:rsid w:val="00623018"/>
    <w:rsid w:val="00640E12"/>
    <w:rsid w:val="00645A82"/>
    <w:rsid w:val="006C79A4"/>
    <w:rsid w:val="006D6684"/>
    <w:rsid w:val="008D3EE0"/>
    <w:rsid w:val="00927742"/>
    <w:rsid w:val="009B7170"/>
    <w:rsid w:val="00A141FD"/>
    <w:rsid w:val="00AB3268"/>
    <w:rsid w:val="00AB7335"/>
    <w:rsid w:val="00AC6095"/>
    <w:rsid w:val="00B52A41"/>
    <w:rsid w:val="00BD56C8"/>
    <w:rsid w:val="00C007F9"/>
    <w:rsid w:val="00C661AF"/>
    <w:rsid w:val="00D42665"/>
    <w:rsid w:val="00DA741F"/>
    <w:rsid w:val="00E65965"/>
    <w:rsid w:val="00E7629A"/>
    <w:rsid w:val="00E85B3D"/>
    <w:rsid w:val="00EA3F86"/>
    <w:rsid w:val="00F1016B"/>
    <w:rsid w:val="00F9410A"/>
    <w:rsid w:val="00F94F7A"/>
    <w:rsid w:val="00FC3ECF"/>
    <w:rsid w:val="00FF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3F2693"/>
  <w15:chartTrackingRefBased/>
  <w15:docId w15:val="{714E366A-25F8-4AAF-ACD9-32FD345F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rsid w:val="00474F0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74F0E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6D66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6D6684"/>
    <w:rPr>
      <w:sz w:val="24"/>
    </w:rPr>
  </w:style>
  <w:style w:type="paragraph" w:styleId="Fuzeile">
    <w:name w:val="footer"/>
    <w:basedOn w:val="Standard"/>
    <w:link w:val="FuzeileZchn"/>
    <w:rsid w:val="006D66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D6684"/>
    <w:rPr>
      <w:sz w:val="24"/>
    </w:rPr>
  </w:style>
  <w:style w:type="character" w:styleId="Platzhaltertext">
    <w:name w:val="Placeholder Text"/>
    <w:basedOn w:val="Absatz-Standardschriftart"/>
    <w:uiPriority w:val="99"/>
    <w:semiHidden/>
    <w:rsid w:val="00F941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MitarbeiterInnen\Jakschik\DHSN%20Dokumente\DHSN.AntragZulassungBP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46E1F6-4BC3-4CE2-AAA6-8377CFD366B6}"/>
      </w:docPartPr>
      <w:docPartBody>
        <w:p w:rsidR="00C77240" w:rsidRDefault="00C77240">
          <w:r w:rsidRPr="00D5680F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40"/>
    <w:rsid w:val="00401720"/>
    <w:rsid w:val="00927742"/>
    <w:rsid w:val="00C77240"/>
    <w:rsid w:val="00FC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7724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30BE6A-54C7-401C-8A2E-6F2971788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J:\MitarbeiterInnen\Jakschik\DHSN Dokumente\DHSN.AntragZulassungBP.dotx</Template>
  <TotalTime>0</TotalTime>
  <Pages>1</Pages>
  <Words>184</Words>
  <Characters>1463</Characters>
  <Application>Microsoft Office Word</Application>
  <DocSecurity>0</DocSecurity>
  <Lines>182</Lines>
  <Paragraphs>86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Antrag auf Zulassung zur Diplomprüfung</vt:lpstr>
    </vt:vector>
  </TitlesOfParts>
  <Company>BA Bautzen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Zulassung zur Diplomprüfung</dc:title>
  <dc:subject/>
  <dc:creator>Madlen Jakschik</dc:creator>
  <cp:keywords/>
  <cp:lastModifiedBy>Theodor Frank</cp:lastModifiedBy>
  <cp:revision>5</cp:revision>
  <cp:lastPrinted>2013-02-11T09:42:00Z</cp:lastPrinted>
  <dcterms:created xsi:type="dcterms:W3CDTF">2026-03-24T16:36:00Z</dcterms:created>
  <dcterms:modified xsi:type="dcterms:W3CDTF">2026-03-24T16:36:00Z</dcterms:modified>
</cp:coreProperties>
</file>