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509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622"/>
        <w:gridCol w:w="5604"/>
      </w:tblGrid>
      <w:tr w:rsidR="002D6507" w:rsidRPr="002D6507" w14:paraId="2510EA7D" w14:textId="77777777" w:rsidTr="002D6507">
        <w:trPr>
          <w:cantSplit/>
        </w:trPr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06E91" w14:textId="77777777" w:rsidR="002D6507" w:rsidRPr="002D6507" w:rsidRDefault="002D6507" w:rsidP="002D6507">
            <w:pPr>
              <w:rPr>
                <w:rFonts w:ascii="Arial" w:eastAsia="Times New Roman" w:hAnsi="Arial" w:cs="Times New Roman"/>
                <w:sz w:val="24"/>
                <w:szCs w:val="20"/>
                <w:lang w:eastAsia="de-DE"/>
              </w:rPr>
            </w:pPr>
          </w:p>
          <w:p w14:paraId="0D0E9828" w14:textId="77777777" w:rsidR="002D6507" w:rsidRPr="002D6507" w:rsidRDefault="002D6507" w:rsidP="002D6507">
            <w:pPr>
              <w:keepNext/>
              <w:jc w:val="center"/>
              <w:outlineLvl w:val="0"/>
              <w:rPr>
                <w:rFonts w:ascii="Arial" w:eastAsia="Times New Roman" w:hAnsi="Arial" w:cs="Times New Roman"/>
                <w:b/>
                <w:sz w:val="32"/>
                <w:szCs w:val="20"/>
                <w:lang w:eastAsia="de-DE"/>
              </w:rPr>
            </w:pPr>
            <w:r w:rsidRPr="002D6507">
              <w:rPr>
                <w:rFonts w:ascii="Arial" w:eastAsia="Times New Roman" w:hAnsi="Arial" w:cs="Times New Roman"/>
                <w:b/>
                <w:sz w:val="32"/>
                <w:szCs w:val="20"/>
                <w:lang w:eastAsia="de-DE"/>
              </w:rPr>
              <w:t>Einreichung und Vergabe der Bachelorthesis</w:t>
            </w:r>
          </w:p>
          <w:p w14:paraId="03EFE42B" w14:textId="77777777" w:rsidR="002D6507" w:rsidRPr="002D6507" w:rsidRDefault="002D6507" w:rsidP="002D6507">
            <w:pPr>
              <w:jc w:val="right"/>
              <w:rPr>
                <w:rFonts w:ascii="Arial" w:eastAsia="Times New Roman" w:hAnsi="Arial" w:cs="Times New Roman"/>
                <w:sz w:val="24"/>
                <w:szCs w:val="20"/>
                <w:lang w:eastAsia="de-DE"/>
              </w:rPr>
            </w:pPr>
          </w:p>
        </w:tc>
      </w:tr>
      <w:tr w:rsidR="002D6507" w:rsidRPr="002D6507" w14:paraId="3284AE28" w14:textId="77777777" w:rsidTr="002D6507">
        <w:trPr>
          <w:cantSplit/>
          <w:trHeight w:hRule="exact" w:val="567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15007EFA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4F13EDD3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b/>
                <w:szCs w:val="20"/>
                <w:lang w:eastAsia="de-DE"/>
              </w:rPr>
            </w:pPr>
            <w:r w:rsidRPr="002D6507">
              <w:rPr>
                <w:rFonts w:ascii="Arial" w:eastAsia="Times New Roman" w:hAnsi="Arial" w:cs="Times New Roman"/>
                <w:b/>
                <w:szCs w:val="20"/>
                <w:lang w:eastAsia="de-DE"/>
              </w:rPr>
              <w:t>Name:</w:t>
            </w:r>
          </w:p>
        </w:tc>
        <w:tc>
          <w:tcPr>
            <w:tcW w:w="5604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4A97898C" w14:textId="191ED28A" w:rsidR="002D6507" w:rsidRPr="002D6507" w:rsidRDefault="00FC6547" w:rsidP="002D6507">
            <w:pPr>
              <w:tabs>
                <w:tab w:val="left" w:pos="2268"/>
              </w:tabs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>
              <w:rPr>
                <w:rFonts w:ascii="Arial" w:eastAsia="Times New Roman" w:hAnsi="Arial" w:cs="Times New Roman"/>
                <w:szCs w:val="20"/>
                <w:lang w:eastAsia="de-DE"/>
              </w:rPr>
              <w:t>Frank</w:t>
            </w:r>
          </w:p>
        </w:tc>
      </w:tr>
      <w:tr w:rsidR="002D6507" w:rsidRPr="002D6507" w14:paraId="21D27A93" w14:textId="77777777" w:rsidTr="002D6507">
        <w:trPr>
          <w:cantSplit/>
          <w:trHeight w:hRule="exact" w:val="567"/>
        </w:trPr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14:paraId="2719F665" w14:textId="77777777" w:rsidR="002D6507" w:rsidRPr="002D6507" w:rsidRDefault="002D6507" w:rsidP="002D6507">
            <w:pPr>
              <w:tabs>
                <w:tab w:val="left" w:pos="3402"/>
              </w:tabs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</w:p>
        </w:tc>
        <w:tc>
          <w:tcPr>
            <w:tcW w:w="2622" w:type="dxa"/>
            <w:tcBorders>
              <w:left w:val="single" w:sz="6" w:space="0" w:color="auto"/>
            </w:tcBorders>
            <w:vAlign w:val="center"/>
          </w:tcPr>
          <w:p w14:paraId="2A0E4D92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b/>
                <w:szCs w:val="20"/>
                <w:lang w:eastAsia="de-DE"/>
              </w:rPr>
            </w:pPr>
            <w:r w:rsidRPr="002D6507">
              <w:rPr>
                <w:rFonts w:ascii="Arial" w:eastAsia="Times New Roman" w:hAnsi="Arial" w:cs="Times New Roman"/>
                <w:b/>
                <w:szCs w:val="20"/>
                <w:lang w:eastAsia="de-DE"/>
              </w:rPr>
              <w:t>Vorname:</w:t>
            </w:r>
          </w:p>
        </w:tc>
        <w:tc>
          <w:tcPr>
            <w:tcW w:w="5604" w:type="dxa"/>
            <w:tcBorders>
              <w:right w:val="single" w:sz="6" w:space="0" w:color="auto"/>
            </w:tcBorders>
            <w:vAlign w:val="center"/>
          </w:tcPr>
          <w:p w14:paraId="01C29B75" w14:textId="3451EDDF" w:rsidR="002D6507" w:rsidRPr="002D6507" w:rsidRDefault="00FC6547" w:rsidP="002D6507">
            <w:pPr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>
              <w:rPr>
                <w:rFonts w:ascii="Arial" w:eastAsia="Times New Roman" w:hAnsi="Arial" w:cs="Times New Roman"/>
                <w:szCs w:val="20"/>
                <w:lang w:eastAsia="de-DE"/>
              </w:rPr>
              <w:t>Theodor</w:t>
            </w:r>
          </w:p>
        </w:tc>
      </w:tr>
      <w:tr w:rsidR="002D6507" w:rsidRPr="002D6507" w14:paraId="42F79F25" w14:textId="77777777" w:rsidTr="002D6507">
        <w:trPr>
          <w:cantSplit/>
        </w:trPr>
        <w:tc>
          <w:tcPr>
            <w:tcW w:w="1134" w:type="dxa"/>
            <w:tcBorders>
              <w:left w:val="single" w:sz="6" w:space="0" w:color="auto"/>
            </w:tcBorders>
          </w:tcPr>
          <w:p w14:paraId="22B50D2F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</w:p>
        </w:tc>
        <w:tc>
          <w:tcPr>
            <w:tcW w:w="2622" w:type="dxa"/>
            <w:tcBorders>
              <w:left w:val="single" w:sz="6" w:space="0" w:color="auto"/>
            </w:tcBorders>
          </w:tcPr>
          <w:p w14:paraId="16C77BE6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b/>
                <w:szCs w:val="20"/>
                <w:lang w:eastAsia="de-DE"/>
              </w:rPr>
            </w:pPr>
          </w:p>
          <w:p w14:paraId="7DE8E664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b/>
                <w:szCs w:val="20"/>
                <w:lang w:eastAsia="de-DE"/>
              </w:rPr>
            </w:pPr>
            <w:r w:rsidRPr="002D6507">
              <w:rPr>
                <w:rFonts w:ascii="Arial" w:eastAsia="Times New Roman" w:hAnsi="Arial" w:cs="Times New Roman"/>
                <w:b/>
                <w:szCs w:val="20"/>
                <w:lang w:eastAsia="de-DE"/>
              </w:rPr>
              <w:t>Anschrift:</w:t>
            </w:r>
          </w:p>
        </w:tc>
        <w:tc>
          <w:tcPr>
            <w:tcW w:w="5604" w:type="dxa"/>
            <w:tcBorders>
              <w:right w:val="single" w:sz="6" w:space="0" w:color="auto"/>
            </w:tcBorders>
          </w:tcPr>
          <w:p w14:paraId="6ADB813D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</w:p>
          <w:p w14:paraId="33FD440B" w14:textId="16282693" w:rsidR="00FC6547" w:rsidRPr="00B50A91" w:rsidRDefault="00FC6547" w:rsidP="00FC6547">
            <w:pPr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>
              <w:rPr>
                <w:rFonts w:ascii="Arial" w:eastAsia="Times New Roman" w:hAnsi="Arial" w:cs="Times New Roman"/>
                <w:szCs w:val="20"/>
                <w:lang w:eastAsia="de-DE"/>
              </w:rPr>
              <w:t>Teichwiesenweg 30,</w:t>
            </w:r>
          </w:p>
          <w:p w14:paraId="01F9E532" w14:textId="4FFD3DDF" w:rsidR="002D6507" w:rsidRPr="002D6507" w:rsidRDefault="00FC6547" w:rsidP="00B50A91">
            <w:pPr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>
              <w:rPr>
                <w:rFonts w:ascii="Arial" w:eastAsia="Times New Roman" w:hAnsi="Arial" w:cs="Times New Roman"/>
                <w:szCs w:val="20"/>
                <w:lang w:eastAsia="de-DE"/>
              </w:rPr>
              <w:t>01109 Dresden</w:t>
            </w:r>
            <w:r w:rsidR="002D6507" w:rsidRPr="002D6507">
              <w:rPr>
                <w:rFonts w:ascii="Arial" w:eastAsia="Times New Roman" w:hAnsi="Arial" w:cs="Times New Roman"/>
                <w:szCs w:val="20"/>
                <w:lang w:eastAsia="de-DE"/>
              </w:rPr>
              <w:fldChar w:fldCharType="begin"/>
            </w:r>
            <w:r w:rsidR="002D6507" w:rsidRPr="002D6507">
              <w:rPr>
                <w:rFonts w:ascii="Arial" w:eastAsia="Times New Roman" w:hAnsi="Arial" w:cs="Times New Roman"/>
                <w:szCs w:val="20"/>
                <w:lang w:eastAsia="de-DE"/>
              </w:rPr>
              <w:instrText xml:space="preserve"> MERGEFIELD Straße </w:instrText>
            </w:r>
            <w:r w:rsidR="002D6507" w:rsidRPr="002D6507">
              <w:rPr>
                <w:rFonts w:ascii="Arial" w:eastAsia="Times New Roman" w:hAnsi="Arial" w:cs="Times New Roman"/>
                <w:szCs w:val="20"/>
                <w:lang w:eastAsia="de-DE"/>
              </w:rPr>
              <w:fldChar w:fldCharType="end"/>
            </w:r>
          </w:p>
          <w:p w14:paraId="541BA0E0" w14:textId="062003D4" w:rsidR="002D6507" w:rsidRPr="002D6507" w:rsidRDefault="002D6507" w:rsidP="00B50A91">
            <w:pPr>
              <w:rPr>
                <w:rFonts w:ascii="Arial" w:eastAsia="Times New Roman" w:hAnsi="Arial" w:cs="Times New Roman"/>
                <w:szCs w:val="20"/>
                <w:lang w:eastAsia="de-DE"/>
              </w:rPr>
            </w:pPr>
          </w:p>
        </w:tc>
      </w:tr>
      <w:tr w:rsidR="002D6507" w:rsidRPr="002D6507" w14:paraId="623EF9B3" w14:textId="77777777" w:rsidTr="002D6507">
        <w:trPr>
          <w:cantSplit/>
        </w:trPr>
        <w:tc>
          <w:tcPr>
            <w:tcW w:w="1134" w:type="dxa"/>
            <w:tcBorders>
              <w:left w:val="single" w:sz="6" w:space="0" w:color="auto"/>
            </w:tcBorders>
          </w:tcPr>
          <w:p w14:paraId="30A12C41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</w:p>
        </w:tc>
        <w:tc>
          <w:tcPr>
            <w:tcW w:w="2622" w:type="dxa"/>
            <w:tcBorders>
              <w:left w:val="single" w:sz="6" w:space="0" w:color="auto"/>
            </w:tcBorders>
          </w:tcPr>
          <w:p w14:paraId="4966419C" w14:textId="312C454B" w:rsidR="002D6507" w:rsidRPr="002D6507" w:rsidRDefault="002D6507" w:rsidP="0017743C">
            <w:pPr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 w:rsidRPr="002D6507">
              <w:rPr>
                <w:rFonts w:ascii="Arial" w:eastAsia="Times New Roman" w:hAnsi="Arial" w:cs="Times New Roman"/>
                <w:b/>
                <w:szCs w:val="20"/>
                <w:lang w:eastAsia="de-DE"/>
              </w:rPr>
              <w:t>Seminargruppe:</w:t>
            </w:r>
          </w:p>
        </w:tc>
        <w:tc>
          <w:tcPr>
            <w:tcW w:w="5604" w:type="dxa"/>
            <w:tcBorders>
              <w:right w:val="single" w:sz="6" w:space="0" w:color="auto"/>
            </w:tcBorders>
          </w:tcPr>
          <w:p w14:paraId="7767C008" w14:textId="094DA15D" w:rsidR="002D6507" w:rsidRPr="002D6507" w:rsidRDefault="00FC6547" w:rsidP="00C715CC">
            <w:pPr>
              <w:ind w:left="164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>
              <w:rPr>
                <w:rFonts w:ascii="Arial" w:eastAsia="Times New Roman" w:hAnsi="Arial" w:cs="Times New Roman"/>
                <w:szCs w:val="20"/>
                <w:lang w:eastAsia="de-DE"/>
              </w:rPr>
              <w:t>23BR1</w:t>
            </w:r>
          </w:p>
        </w:tc>
      </w:tr>
      <w:tr w:rsidR="002D6507" w:rsidRPr="002D6507" w14:paraId="4EFB6D10" w14:textId="77777777" w:rsidTr="003C1671">
        <w:trPr>
          <w:cantSplit/>
          <w:trHeight w:val="101"/>
        </w:trPr>
        <w:tc>
          <w:tcPr>
            <w:tcW w:w="1134" w:type="dxa"/>
            <w:tcBorders>
              <w:left w:val="single" w:sz="6" w:space="0" w:color="auto"/>
            </w:tcBorders>
          </w:tcPr>
          <w:p w14:paraId="24FE3F8A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</w:p>
        </w:tc>
        <w:tc>
          <w:tcPr>
            <w:tcW w:w="2622" w:type="dxa"/>
            <w:tcBorders>
              <w:left w:val="single" w:sz="6" w:space="0" w:color="auto"/>
              <w:bottom w:val="single" w:sz="6" w:space="0" w:color="auto"/>
            </w:tcBorders>
          </w:tcPr>
          <w:p w14:paraId="48D8601B" w14:textId="77777777" w:rsidR="002D6507" w:rsidRPr="002D6507" w:rsidRDefault="002D6507" w:rsidP="003C1671">
            <w:pPr>
              <w:rPr>
                <w:rFonts w:ascii="Arial" w:eastAsia="Times New Roman" w:hAnsi="Arial" w:cs="Times New Roman"/>
                <w:szCs w:val="20"/>
                <w:lang w:eastAsia="de-DE"/>
              </w:rPr>
            </w:pPr>
          </w:p>
        </w:tc>
        <w:tc>
          <w:tcPr>
            <w:tcW w:w="5604" w:type="dxa"/>
            <w:tcBorders>
              <w:bottom w:val="single" w:sz="6" w:space="0" w:color="auto"/>
              <w:right w:val="single" w:sz="6" w:space="0" w:color="auto"/>
            </w:tcBorders>
          </w:tcPr>
          <w:p w14:paraId="059F653C" w14:textId="77777777" w:rsidR="002D6507" w:rsidRPr="002D6507" w:rsidRDefault="002D6507" w:rsidP="003C1671">
            <w:pPr>
              <w:rPr>
                <w:rFonts w:ascii="Arial" w:eastAsia="Times New Roman" w:hAnsi="Arial" w:cs="Times New Roman"/>
                <w:szCs w:val="20"/>
                <w:lang w:eastAsia="de-DE"/>
              </w:rPr>
            </w:pPr>
          </w:p>
        </w:tc>
      </w:tr>
      <w:tr w:rsidR="002D6507" w:rsidRPr="002D6507" w14:paraId="34429779" w14:textId="77777777" w:rsidTr="002D6507">
        <w:trPr>
          <w:cantSplit/>
          <w:trHeight w:val="3500"/>
        </w:trPr>
        <w:tc>
          <w:tcPr>
            <w:tcW w:w="1134" w:type="dxa"/>
            <w:tcBorders>
              <w:left w:val="single" w:sz="6" w:space="0" w:color="auto"/>
              <w:bottom w:val="single" w:sz="6" w:space="0" w:color="auto"/>
            </w:tcBorders>
          </w:tcPr>
          <w:p w14:paraId="1E93D67B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</w:p>
        </w:tc>
        <w:tc>
          <w:tcPr>
            <w:tcW w:w="82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7F418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b/>
                <w:szCs w:val="20"/>
                <w:lang w:eastAsia="de-DE"/>
              </w:rPr>
            </w:pPr>
          </w:p>
          <w:p w14:paraId="635AFA56" w14:textId="480C1458" w:rsidR="002D6507" w:rsidRPr="002D6507" w:rsidRDefault="002D6507" w:rsidP="00B50A91">
            <w:pPr>
              <w:ind w:left="170" w:right="285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 w:rsidRPr="002D6507">
              <w:rPr>
                <w:rFonts w:ascii="Arial" w:eastAsia="Times New Roman" w:hAnsi="Arial" w:cs="Times New Roman"/>
                <w:b/>
                <w:szCs w:val="20"/>
                <w:lang w:eastAsia="de-DE"/>
              </w:rPr>
              <w:t>Thema der Arbeit:</w:t>
            </w: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br/>
            </w: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br/>
            </w:r>
            <w:r w:rsidR="00FC6547" w:rsidRPr="00FC6547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KI-gestützte Signale in der Aktienauswahl: Entwicklung und Evaluation eines hybriden </w:t>
            </w:r>
            <w:r w:rsidR="00932D5E" w:rsidRPr="00FC6547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Ansatzes</w:t>
            </w:r>
            <w:r w:rsidR="00FC6547" w:rsidRPr="00FC6547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mit modularen NLP-Architekturen am STOXX Europe 600</w:t>
            </w:r>
          </w:p>
        </w:tc>
      </w:tr>
      <w:tr w:rsidR="002D6507" w:rsidRPr="002D6507" w14:paraId="6A32B91D" w14:textId="77777777" w:rsidTr="002D6507">
        <w:trPr>
          <w:cantSplit/>
          <w:trHeight w:val="720"/>
        </w:trPr>
        <w:tc>
          <w:tcPr>
            <w:tcW w:w="9360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79B9DBD0" w14:textId="7057EE8D" w:rsidR="002D6507" w:rsidRPr="002D6507" w:rsidRDefault="002D6507" w:rsidP="0017743C">
            <w:pPr>
              <w:spacing w:before="120" w:line="360" w:lineRule="atLeast"/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 w:rsidRPr="002D6507">
              <w:rPr>
                <w:rFonts w:ascii="Arial" w:eastAsia="Times New Roman" w:hAnsi="Arial" w:cs="Times New Roman"/>
                <w:b/>
                <w:szCs w:val="20"/>
                <w:lang w:eastAsia="de-DE"/>
              </w:rPr>
              <w:t>Name des Gutachters der Staatlichen Studienakademie:</w:t>
            </w: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br/>
            </w:r>
            <w:r w:rsidR="00FC6547" w:rsidRPr="00FC6547">
              <w:rPr>
                <w:rFonts w:ascii="Arial" w:eastAsia="Times New Roman" w:hAnsi="Arial" w:cs="Times New Roman"/>
                <w:szCs w:val="20"/>
                <w:lang w:eastAsia="de-DE"/>
              </w:rPr>
              <w:t>Dipl.-Ing. paed. Holger Hoffmann</w:t>
            </w:r>
          </w:p>
        </w:tc>
      </w:tr>
      <w:tr w:rsidR="002D6507" w:rsidRPr="002D6507" w14:paraId="5DBDAB0A" w14:textId="77777777" w:rsidTr="002D6507">
        <w:trPr>
          <w:cantSplit/>
          <w:trHeight w:val="720"/>
        </w:trPr>
        <w:tc>
          <w:tcPr>
            <w:tcW w:w="9360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6F485CC" w14:textId="29C22424" w:rsidR="002D6507" w:rsidRPr="002D6507" w:rsidRDefault="002D6507" w:rsidP="0017743C">
            <w:pPr>
              <w:spacing w:before="120" w:line="360" w:lineRule="atLeast"/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 w:rsidRPr="002D6507">
              <w:rPr>
                <w:rFonts w:ascii="Arial" w:eastAsia="Times New Roman" w:hAnsi="Arial" w:cs="Times New Roman"/>
                <w:b/>
                <w:szCs w:val="20"/>
                <w:lang w:eastAsia="de-DE"/>
              </w:rPr>
              <w:t>Name des betrieblichen Betreuers:</w:t>
            </w: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br/>
            </w:r>
            <w:r w:rsidR="004B49F0" w:rsidRPr="00FC6547">
              <w:rPr>
                <w:rFonts w:ascii="Arial" w:eastAsia="Times New Roman" w:hAnsi="Arial" w:cs="Times New Roman"/>
                <w:szCs w:val="20"/>
                <w:lang w:eastAsia="de-DE"/>
              </w:rPr>
              <w:t xml:space="preserve"> </w:t>
            </w:r>
            <w:r w:rsidR="004B49F0" w:rsidRPr="00FC6547">
              <w:rPr>
                <w:rFonts w:ascii="Arial" w:eastAsia="Times New Roman" w:hAnsi="Arial" w:cs="Times New Roman"/>
                <w:szCs w:val="20"/>
                <w:lang w:eastAsia="de-DE"/>
              </w:rPr>
              <w:t>M. Sc.</w:t>
            </w:r>
            <w:r w:rsidR="004B49F0">
              <w:rPr>
                <w:rFonts w:ascii="Arial" w:eastAsia="Times New Roman" w:hAnsi="Arial" w:cs="Times New Roman"/>
                <w:szCs w:val="20"/>
                <w:lang w:eastAsia="de-DE"/>
              </w:rPr>
              <w:t xml:space="preserve"> </w:t>
            </w:r>
            <w:r w:rsidR="00FC6547" w:rsidRPr="00FC6547">
              <w:rPr>
                <w:rFonts w:ascii="Arial" w:eastAsia="Times New Roman" w:hAnsi="Arial" w:cs="Times New Roman"/>
                <w:szCs w:val="20"/>
                <w:lang w:eastAsia="de-DE"/>
              </w:rPr>
              <w:t>Lennard Engel</w:t>
            </w:r>
          </w:p>
        </w:tc>
      </w:tr>
      <w:tr w:rsidR="002D6507" w:rsidRPr="002D6507" w14:paraId="48DD72CC" w14:textId="77777777" w:rsidTr="002D6507">
        <w:trPr>
          <w:cantSplit/>
          <w:trHeight w:val="1200"/>
        </w:trPr>
        <w:tc>
          <w:tcPr>
            <w:tcW w:w="9360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29E02E3" w14:textId="77777777" w:rsidR="00B50A91" w:rsidRDefault="002D6507" w:rsidP="00B50A91">
            <w:pPr>
              <w:tabs>
                <w:tab w:val="left" w:pos="3544"/>
              </w:tabs>
              <w:spacing w:before="120"/>
              <w:ind w:left="170"/>
              <w:rPr>
                <w:rFonts w:ascii="Arial" w:eastAsia="Times New Roman" w:hAnsi="Arial" w:cs="Times New Roman"/>
                <w:b/>
                <w:szCs w:val="20"/>
                <w:lang w:eastAsia="de-DE"/>
              </w:rPr>
            </w:pPr>
            <w:r w:rsidRPr="002D6507">
              <w:rPr>
                <w:rFonts w:ascii="Arial" w:eastAsia="Times New Roman" w:hAnsi="Arial" w:cs="Times New Roman"/>
                <w:b/>
                <w:szCs w:val="20"/>
                <w:lang w:eastAsia="de-DE"/>
              </w:rPr>
              <w:t>Anschrift des Unternehmens:</w:t>
            </w:r>
          </w:p>
          <w:p w14:paraId="505786DB" w14:textId="44E773C9" w:rsidR="002D6507" w:rsidRPr="002D6507" w:rsidRDefault="00FC6547" w:rsidP="00B50A91">
            <w:pPr>
              <w:tabs>
                <w:tab w:val="left" w:pos="3544"/>
              </w:tabs>
              <w:spacing w:before="120"/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>
              <w:rPr>
                <w:rFonts w:ascii="Arial" w:eastAsia="Times New Roman" w:hAnsi="Arial" w:cs="Times New Roman"/>
                <w:szCs w:val="20"/>
                <w:lang w:eastAsia="de-DE"/>
              </w:rPr>
              <w:t>Commerzbank</w:t>
            </w:r>
            <w:r w:rsidR="00B50A91">
              <w:rPr>
                <w:rFonts w:ascii="Arial" w:eastAsia="Times New Roman" w:hAnsi="Arial" w:cs="Times New Roman"/>
                <w:szCs w:val="20"/>
                <w:lang w:eastAsia="de-DE"/>
              </w:rPr>
              <w:br/>
            </w:r>
            <w:r w:rsidRPr="00FC6547">
              <w:rPr>
                <w:rFonts w:ascii="Arial" w:eastAsia="Times New Roman" w:hAnsi="Arial" w:cs="Times New Roman"/>
                <w:szCs w:val="20"/>
                <w:lang w:eastAsia="de-DE"/>
              </w:rPr>
              <w:t>Kaiserplatz</w:t>
            </w:r>
            <w:r>
              <w:rPr>
                <w:rFonts w:ascii="Arial" w:eastAsia="Times New Roman" w:hAnsi="Arial" w:cs="Times New Roman"/>
                <w:szCs w:val="20"/>
                <w:lang w:eastAsia="de-DE"/>
              </w:rPr>
              <w:t xml:space="preserve"> </w:t>
            </w:r>
            <w:r>
              <w:rPr>
                <w:rFonts w:ascii="Arial" w:eastAsia="Times New Roman" w:hAnsi="Arial" w:cs="Times New Roman"/>
                <w:szCs w:val="20"/>
                <w:lang w:eastAsia="de-DE"/>
              </w:rPr>
              <w:br/>
            </w:r>
            <w:r w:rsidRPr="00FC6547">
              <w:rPr>
                <w:rFonts w:ascii="Arial" w:eastAsia="Times New Roman" w:hAnsi="Arial" w:cs="Times New Roman"/>
                <w:szCs w:val="20"/>
                <w:lang w:eastAsia="de-DE"/>
              </w:rPr>
              <w:t>60261 Frankfurt am Main</w:t>
            </w: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t xml:space="preserve"> </w:t>
            </w:r>
            <w:r w:rsidR="002D6507" w:rsidRPr="002D6507">
              <w:rPr>
                <w:rFonts w:ascii="Arial" w:eastAsia="Times New Roman" w:hAnsi="Arial" w:cs="Times New Roman"/>
                <w:szCs w:val="20"/>
                <w:lang w:eastAsia="de-DE"/>
              </w:rPr>
              <w:br/>
            </w:r>
          </w:p>
        </w:tc>
      </w:tr>
      <w:tr w:rsidR="002D6507" w:rsidRPr="002D6507" w14:paraId="68AD39B7" w14:textId="77777777" w:rsidTr="002D6507">
        <w:trPr>
          <w:cantSplit/>
        </w:trPr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9E3E2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</w:p>
          <w:p w14:paraId="2EF844E5" w14:textId="77777777" w:rsidR="002D6507" w:rsidRPr="002D6507" w:rsidRDefault="002D6507" w:rsidP="002D6507">
            <w:pPr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t>Einverständnis des</w:t>
            </w:r>
          </w:p>
          <w:p w14:paraId="0577DF56" w14:textId="77777777" w:rsidR="002D6507" w:rsidRPr="002D6507" w:rsidRDefault="002D6507" w:rsidP="002D6507">
            <w:pPr>
              <w:tabs>
                <w:tab w:val="left" w:pos="6691"/>
              </w:tabs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t xml:space="preserve">Studienleiters:                            Bautzen, </w:t>
            </w: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0" w:name="Text22"/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instrText xml:space="preserve"> FORMTEXT </w:instrText>
            </w: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</w: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fldChar w:fldCharType="separate"/>
            </w:r>
            <w:r w:rsidRPr="002D6507">
              <w:rPr>
                <w:rFonts w:ascii="Arial" w:eastAsia="Times New Roman" w:hAnsi="Arial" w:cs="Times New Roman"/>
                <w:noProof/>
                <w:szCs w:val="20"/>
                <w:lang w:eastAsia="de-DE"/>
              </w:rPr>
              <w:t> </w:t>
            </w:r>
            <w:r w:rsidRPr="002D6507">
              <w:rPr>
                <w:rFonts w:ascii="Arial" w:eastAsia="Times New Roman" w:hAnsi="Arial" w:cs="Times New Roman"/>
                <w:noProof/>
                <w:szCs w:val="20"/>
                <w:lang w:eastAsia="de-DE"/>
              </w:rPr>
              <w:t> </w:t>
            </w:r>
            <w:r w:rsidRPr="002D6507">
              <w:rPr>
                <w:rFonts w:ascii="Arial" w:eastAsia="Times New Roman" w:hAnsi="Arial" w:cs="Times New Roman"/>
                <w:noProof/>
                <w:szCs w:val="20"/>
                <w:lang w:eastAsia="de-DE"/>
              </w:rPr>
              <w:t> </w:t>
            </w:r>
            <w:r w:rsidRPr="002D6507">
              <w:rPr>
                <w:rFonts w:ascii="Arial" w:eastAsia="Times New Roman" w:hAnsi="Arial" w:cs="Times New Roman"/>
                <w:noProof/>
                <w:szCs w:val="20"/>
                <w:lang w:eastAsia="de-DE"/>
              </w:rPr>
              <w:t> </w:t>
            </w:r>
            <w:r w:rsidRPr="002D6507">
              <w:rPr>
                <w:rFonts w:ascii="Arial" w:eastAsia="Times New Roman" w:hAnsi="Arial" w:cs="Times New Roman"/>
                <w:noProof/>
                <w:szCs w:val="20"/>
                <w:lang w:eastAsia="de-DE"/>
              </w:rPr>
              <w:t> </w:t>
            </w: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fldChar w:fldCharType="end"/>
            </w:r>
            <w:bookmarkEnd w:id="0"/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tab/>
              <w:t>....................................</w:t>
            </w:r>
          </w:p>
          <w:p w14:paraId="62BF870F" w14:textId="77777777" w:rsidR="002D6507" w:rsidRPr="002D6507" w:rsidRDefault="002D6507" w:rsidP="002D6507">
            <w:pPr>
              <w:tabs>
                <w:tab w:val="left" w:pos="6691"/>
              </w:tabs>
              <w:ind w:left="170"/>
              <w:rPr>
                <w:rFonts w:ascii="Arial" w:eastAsia="Times New Roman" w:hAnsi="Arial" w:cs="Times New Roman"/>
                <w:szCs w:val="20"/>
                <w:lang w:eastAsia="de-DE"/>
              </w:rPr>
            </w:pP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tab/>
              <w:t>Studienleiter</w:t>
            </w:r>
            <w:r w:rsidRPr="002D6507">
              <w:rPr>
                <w:rFonts w:ascii="Arial" w:eastAsia="Times New Roman" w:hAnsi="Arial" w:cs="Times New Roman"/>
                <w:szCs w:val="20"/>
                <w:lang w:eastAsia="de-DE"/>
              </w:rPr>
              <w:br/>
            </w:r>
          </w:p>
        </w:tc>
      </w:tr>
    </w:tbl>
    <w:p w14:paraId="12939637" w14:textId="074FF33A" w:rsidR="00B93FFD" w:rsidRPr="00560F9F" w:rsidRDefault="00B93FFD" w:rsidP="000059A6">
      <w:pPr>
        <w:pStyle w:val="Brieftext"/>
      </w:pPr>
    </w:p>
    <w:sectPr w:rsidR="00B93FFD" w:rsidRPr="00560F9F" w:rsidSect="00244F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268" w:right="737" w:bottom="1644" w:left="136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13C23" w14:textId="77777777" w:rsidR="00063242" w:rsidRDefault="00063242" w:rsidP="00F163BF">
      <w:r>
        <w:separator/>
      </w:r>
    </w:p>
  </w:endnote>
  <w:endnote w:type="continuationSeparator" w:id="0">
    <w:p w14:paraId="6567B249" w14:textId="77777777" w:rsidR="00063242" w:rsidRDefault="00063242" w:rsidP="00F1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ource Sans Pro (TT) Bold">
    <w:altName w:val="Source Sans Pro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780FD" w14:textId="77777777" w:rsidR="003159F0" w:rsidRDefault="003159F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2119A" w14:textId="77777777" w:rsidR="00702354" w:rsidRDefault="00702354">
    <w:pPr>
      <w:pStyle w:val="Fuzeile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375EA2CA" wp14:editId="4497E1D8">
              <wp:simplePos x="0" y="0"/>
              <wp:positionH relativeFrom="leftMargin">
                <wp:posOffset>2943225</wp:posOffset>
              </wp:positionH>
              <wp:positionV relativeFrom="topMargin">
                <wp:posOffset>10175240</wp:posOffset>
              </wp:positionV>
              <wp:extent cx="1699895" cy="179705"/>
              <wp:effectExtent l="0" t="0" r="14605" b="10795"/>
              <wp:wrapNone/>
              <wp:docPr id="1" name="axesPDF:ID:23c8d099-eb78-46ec-9fe6-44338dc6780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9895" cy="179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570612" w14:textId="0973DECB" w:rsidR="00702354" w:rsidRPr="00702354" w:rsidRDefault="00BF0055" w:rsidP="003B4B6E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Seite </w:t>
                          </w:r>
                          <w:r w:rsidR="0070235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="0070235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="0070235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B50A91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="0070235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  <w:r w:rsidR="0070235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| </w:t>
                          </w:r>
                          <w:r w:rsidR="0070235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="0070235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NUMPAGES   \* MERGEFORMAT </w:instrText>
                          </w:r>
                          <w:r w:rsidR="0070235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B50A91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="00702354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360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EA2CA" id="_x0000_t202" coordsize="21600,21600" o:spt="202" path="m,l,21600r21600,l21600,xe">
              <v:stroke joinstyle="miter"/>
              <v:path gradientshapeok="t" o:connecttype="rect"/>
            </v:shapetype>
            <v:shape id="axesPDF:ID:23c8d099-eb78-46ec-9fe6-44338dc6780e" o:spid="_x0000_s1026" type="#_x0000_t202" style="position:absolute;margin-left:231.75pt;margin-top:801.2pt;width:133.85pt;height:14.1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" filled="f" stroked="f" strokeweight=".5pt">
              <v:textbox inset="0,1mm,0,0">
                <w:txbxContent>
                  <w:p w14:paraId="1F570612" w14:textId="0973DECB" w:rsidR="00702354" w:rsidRPr="00702354" w:rsidRDefault="00BF0055" w:rsidP="003B4B6E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Seite </w:t>
                    </w:r>
                    <w:r w:rsidR="00702354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="00702354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PAGE   \* MERGEFORMAT </w:instrText>
                    </w:r>
                    <w:r w:rsidR="00702354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 w:rsidR="00B50A91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2</w:t>
                    </w:r>
                    <w:r w:rsidR="00702354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  <w:r w:rsidR="00702354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| </w:t>
                    </w:r>
                    <w:r w:rsidR="00702354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="00702354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NUMPAGES   \* MERGEFORMAT </w:instrText>
                    </w:r>
                    <w:r w:rsidR="00702354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 w:rsidR="00B50A91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2</w:t>
                    </w:r>
                    <w:r w:rsidR="00702354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9734" w14:textId="77777777" w:rsidR="003159F0" w:rsidRDefault="003159F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E8996" w14:textId="77777777" w:rsidR="00063242" w:rsidRDefault="00063242" w:rsidP="00F163BF">
      <w:r>
        <w:separator/>
      </w:r>
    </w:p>
  </w:footnote>
  <w:footnote w:type="continuationSeparator" w:id="0">
    <w:p w14:paraId="5DD93BDD" w14:textId="77777777" w:rsidR="00063242" w:rsidRDefault="00063242" w:rsidP="00F16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68A5E" w14:textId="77777777" w:rsidR="003159F0" w:rsidRDefault="003159F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68815" w14:textId="77777777" w:rsidR="00151AF3" w:rsidRDefault="00151AF3">
    <w:pPr>
      <w:pStyle w:val="Kopfzeile"/>
    </w:pPr>
    <w:r>
      <w:rPr>
        <w:noProof/>
        <w:lang w:eastAsia="zh-CN"/>
      </w:rPr>
      <w:drawing>
        <wp:anchor distT="0" distB="0" distL="114300" distR="114300" simplePos="0" relativeHeight="251659264" behindDoc="1" locked="0" layoutInCell="1" allowOverlap="1" wp14:anchorId="6067372A" wp14:editId="72BC2830">
          <wp:simplePos x="0" y="0"/>
          <wp:positionH relativeFrom="column">
            <wp:posOffset>-864235</wp:posOffset>
          </wp:positionH>
          <wp:positionV relativeFrom="paragraph">
            <wp:posOffset>-450215</wp:posOffset>
          </wp:positionV>
          <wp:extent cx="7555357" cy="10687175"/>
          <wp:effectExtent l="0" t="0" r="7620" b="0"/>
          <wp:wrapNone/>
          <wp:docPr id="9" name="axesPDF:ID:3ee2b9e1-9975-4127-9d0d-72520459ddd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axesPDF:ID:3ee2b9e1-9975-4127-9d0d-72520459dd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357" cy="1068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35733" w14:textId="77777777" w:rsidR="00966D20" w:rsidRDefault="00966D20">
    <w:pPr>
      <w:pStyle w:val="Kopfzeile"/>
    </w:pPr>
    <w:r>
      <w:rPr>
        <w:noProof/>
        <w:lang w:eastAsia="zh-CN"/>
      </w:rPr>
      <w:drawing>
        <wp:anchor distT="0" distB="0" distL="114300" distR="114300" simplePos="0" relativeHeight="251660288" behindDoc="1" locked="0" layoutInCell="1" allowOverlap="1" wp14:anchorId="11BFF9BB" wp14:editId="0CDC41BF">
          <wp:simplePos x="0" y="0"/>
          <wp:positionH relativeFrom="page">
            <wp:posOffset>5899</wp:posOffset>
          </wp:positionH>
          <wp:positionV relativeFrom="page">
            <wp:align>top</wp:align>
          </wp:positionV>
          <wp:extent cx="7553673" cy="10684793"/>
          <wp:effectExtent l="0" t="0" r="9525" b="2540"/>
          <wp:wrapNone/>
          <wp:docPr id="10" name="axesPDF:ID:2d52e8e0-dabb-48c6-abc9-51b8c2404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axesPDF:ID:2d52e8e0-dabb-48c6-abc9-51b8c24041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673" cy="1068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A50"/>
    <w:multiLevelType w:val="hybridMultilevel"/>
    <w:tmpl w:val="F0CECE5C"/>
    <w:lvl w:ilvl="0" w:tplc="8D381E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B6B10"/>
    <w:multiLevelType w:val="hybridMultilevel"/>
    <w:tmpl w:val="A1F82A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970394">
    <w:abstractNumId w:val="1"/>
  </w:num>
  <w:num w:numId="2" w16cid:durableId="19694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253"/>
    <w:rsid w:val="000059A6"/>
    <w:rsid w:val="0001385A"/>
    <w:rsid w:val="00034335"/>
    <w:rsid w:val="0004236C"/>
    <w:rsid w:val="00044DD0"/>
    <w:rsid w:val="00050307"/>
    <w:rsid w:val="00062741"/>
    <w:rsid w:val="00063242"/>
    <w:rsid w:val="000908B2"/>
    <w:rsid w:val="00095C3A"/>
    <w:rsid w:val="0009700E"/>
    <w:rsid w:val="000A6B49"/>
    <w:rsid w:val="000B4256"/>
    <w:rsid w:val="000D4349"/>
    <w:rsid w:val="000D4C9F"/>
    <w:rsid w:val="00151AF3"/>
    <w:rsid w:val="00151DB9"/>
    <w:rsid w:val="00174888"/>
    <w:rsid w:val="0017743C"/>
    <w:rsid w:val="001936D7"/>
    <w:rsid w:val="001D012C"/>
    <w:rsid w:val="001E60E7"/>
    <w:rsid w:val="002011F8"/>
    <w:rsid w:val="0020547B"/>
    <w:rsid w:val="00244F67"/>
    <w:rsid w:val="00294AE2"/>
    <w:rsid w:val="002B3C93"/>
    <w:rsid w:val="002D2BA9"/>
    <w:rsid w:val="002D6507"/>
    <w:rsid w:val="002E3739"/>
    <w:rsid w:val="002E5B62"/>
    <w:rsid w:val="002F5686"/>
    <w:rsid w:val="00300D0F"/>
    <w:rsid w:val="003159F0"/>
    <w:rsid w:val="00320F12"/>
    <w:rsid w:val="003318E6"/>
    <w:rsid w:val="0035319D"/>
    <w:rsid w:val="0035421E"/>
    <w:rsid w:val="00375DF8"/>
    <w:rsid w:val="00394C13"/>
    <w:rsid w:val="00395142"/>
    <w:rsid w:val="003A5EDF"/>
    <w:rsid w:val="003B42FF"/>
    <w:rsid w:val="003B4B6E"/>
    <w:rsid w:val="003C1671"/>
    <w:rsid w:val="003F7AC8"/>
    <w:rsid w:val="004031ED"/>
    <w:rsid w:val="00474576"/>
    <w:rsid w:val="004A4F53"/>
    <w:rsid w:val="004B49F0"/>
    <w:rsid w:val="004D400E"/>
    <w:rsid w:val="004F0F7C"/>
    <w:rsid w:val="00512D2B"/>
    <w:rsid w:val="00513B8B"/>
    <w:rsid w:val="00513DEB"/>
    <w:rsid w:val="00525E88"/>
    <w:rsid w:val="00537868"/>
    <w:rsid w:val="00542491"/>
    <w:rsid w:val="00560F9F"/>
    <w:rsid w:val="0056147F"/>
    <w:rsid w:val="005659B1"/>
    <w:rsid w:val="005775DC"/>
    <w:rsid w:val="00582AF0"/>
    <w:rsid w:val="005957FD"/>
    <w:rsid w:val="005A6836"/>
    <w:rsid w:val="005C2C7A"/>
    <w:rsid w:val="005E2716"/>
    <w:rsid w:val="005F0245"/>
    <w:rsid w:val="00605E9B"/>
    <w:rsid w:val="006152B7"/>
    <w:rsid w:val="00635A6D"/>
    <w:rsid w:val="00645AD9"/>
    <w:rsid w:val="0067363F"/>
    <w:rsid w:val="00693B5C"/>
    <w:rsid w:val="006A4B68"/>
    <w:rsid w:val="006C61D5"/>
    <w:rsid w:val="006D2335"/>
    <w:rsid w:val="006F7688"/>
    <w:rsid w:val="00702354"/>
    <w:rsid w:val="00711C62"/>
    <w:rsid w:val="007416B1"/>
    <w:rsid w:val="0074632A"/>
    <w:rsid w:val="00765154"/>
    <w:rsid w:val="007671AB"/>
    <w:rsid w:val="007727B3"/>
    <w:rsid w:val="007C1FC8"/>
    <w:rsid w:val="007C761D"/>
    <w:rsid w:val="00812799"/>
    <w:rsid w:val="008139A1"/>
    <w:rsid w:val="00815118"/>
    <w:rsid w:val="00821D54"/>
    <w:rsid w:val="00843F00"/>
    <w:rsid w:val="008555F1"/>
    <w:rsid w:val="008649E3"/>
    <w:rsid w:val="0087216D"/>
    <w:rsid w:val="008936FB"/>
    <w:rsid w:val="008C11BF"/>
    <w:rsid w:val="008D5A25"/>
    <w:rsid w:val="00910605"/>
    <w:rsid w:val="00927742"/>
    <w:rsid w:val="00932D5E"/>
    <w:rsid w:val="009408BA"/>
    <w:rsid w:val="00942C26"/>
    <w:rsid w:val="00966D20"/>
    <w:rsid w:val="009B7E8B"/>
    <w:rsid w:val="009C1FCB"/>
    <w:rsid w:val="009C3524"/>
    <w:rsid w:val="009E3074"/>
    <w:rsid w:val="00A318A9"/>
    <w:rsid w:val="00A41796"/>
    <w:rsid w:val="00A70351"/>
    <w:rsid w:val="00A74AC1"/>
    <w:rsid w:val="00A83F74"/>
    <w:rsid w:val="00A97092"/>
    <w:rsid w:val="00B236A9"/>
    <w:rsid w:val="00B3052D"/>
    <w:rsid w:val="00B37F95"/>
    <w:rsid w:val="00B50A91"/>
    <w:rsid w:val="00B523C1"/>
    <w:rsid w:val="00B83CCF"/>
    <w:rsid w:val="00B93FFD"/>
    <w:rsid w:val="00BB53DC"/>
    <w:rsid w:val="00BB7947"/>
    <w:rsid w:val="00BC212F"/>
    <w:rsid w:val="00BE7088"/>
    <w:rsid w:val="00BE775A"/>
    <w:rsid w:val="00BF0055"/>
    <w:rsid w:val="00BF5828"/>
    <w:rsid w:val="00C04CA0"/>
    <w:rsid w:val="00C12729"/>
    <w:rsid w:val="00C15EFB"/>
    <w:rsid w:val="00C621CA"/>
    <w:rsid w:val="00C65BD3"/>
    <w:rsid w:val="00C715CC"/>
    <w:rsid w:val="00C86726"/>
    <w:rsid w:val="00CB06C8"/>
    <w:rsid w:val="00CB69DD"/>
    <w:rsid w:val="00CC0285"/>
    <w:rsid w:val="00CC7751"/>
    <w:rsid w:val="00CF7E64"/>
    <w:rsid w:val="00D14ECD"/>
    <w:rsid w:val="00D31776"/>
    <w:rsid w:val="00D40D53"/>
    <w:rsid w:val="00D46221"/>
    <w:rsid w:val="00D609D6"/>
    <w:rsid w:val="00D61C42"/>
    <w:rsid w:val="00D6591D"/>
    <w:rsid w:val="00D852EA"/>
    <w:rsid w:val="00DB5919"/>
    <w:rsid w:val="00DC2CCC"/>
    <w:rsid w:val="00DD120C"/>
    <w:rsid w:val="00DD6D0A"/>
    <w:rsid w:val="00DE1880"/>
    <w:rsid w:val="00DF6281"/>
    <w:rsid w:val="00E14958"/>
    <w:rsid w:val="00E15235"/>
    <w:rsid w:val="00E3575A"/>
    <w:rsid w:val="00E469F5"/>
    <w:rsid w:val="00E61088"/>
    <w:rsid w:val="00E65253"/>
    <w:rsid w:val="00E86358"/>
    <w:rsid w:val="00EA1C70"/>
    <w:rsid w:val="00EB3F7D"/>
    <w:rsid w:val="00EB4491"/>
    <w:rsid w:val="00ED6A3A"/>
    <w:rsid w:val="00EF28A1"/>
    <w:rsid w:val="00F02621"/>
    <w:rsid w:val="00F163BF"/>
    <w:rsid w:val="00F27F31"/>
    <w:rsid w:val="00F32322"/>
    <w:rsid w:val="00F63EB3"/>
    <w:rsid w:val="00F9093C"/>
    <w:rsid w:val="00FB7021"/>
    <w:rsid w:val="00FC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7FC08"/>
  <w15:docId w15:val="{70164286-81EA-4C99-80D7-E79C69C2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1DB9"/>
  </w:style>
  <w:style w:type="paragraph" w:styleId="berschrift1">
    <w:name w:val="heading 1"/>
    <w:basedOn w:val="Standard"/>
    <w:next w:val="Standard"/>
    <w:link w:val="berschrift1Zchn"/>
    <w:qFormat/>
    <w:rsid w:val="00E65253"/>
    <w:pPr>
      <w:keepNext/>
      <w:jc w:val="center"/>
      <w:outlineLvl w:val="0"/>
    </w:pPr>
    <w:rPr>
      <w:rFonts w:ascii="Times New Roman" w:eastAsia="Times New Roman" w:hAnsi="Times New Roman" w:cs="Times New Roman"/>
      <w:sz w:val="32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163B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163BF"/>
  </w:style>
  <w:style w:type="paragraph" w:styleId="Fuzeile">
    <w:name w:val="footer"/>
    <w:basedOn w:val="Standard"/>
    <w:link w:val="FuzeileZchn"/>
    <w:uiPriority w:val="99"/>
    <w:unhideWhenUsed/>
    <w:rsid w:val="00F163B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163B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163B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163BF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A318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139A1"/>
    <w:pPr>
      <w:ind w:left="720"/>
      <w:contextualSpacing/>
    </w:pPr>
  </w:style>
  <w:style w:type="paragraph" w:customStyle="1" w:styleId="EinfAbs">
    <w:name w:val="[Einf. Abs.]"/>
    <w:basedOn w:val="Standard"/>
    <w:uiPriority w:val="99"/>
    <w:rsid w:val="0001385A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Absender">
    <w:name w:val="Absender"/>
    <w:basedOn w:val="Standard"/>
    <w:qFormat/>
    <w:rsid w:val="003B42FF"/>
    <w:rPr>
      <w:rFonts w:ascii="Arial" w:hAnsi="Arial" w:cs="Arial"/>
      <w:bCs/>
      <w:sz w:val="13"/>
      <w:szCs w:val="13"/>
    </w:rPr>
  </w:style>
  <w:style w:type="paragraph" w:customStyle="1" w:styleId="Adresse">
    <w:name w:val="Adresse"/>
    <w:basedOn w:val="Standard"/>
    <w:qFormat/>
    <w:rsid w:val="00F32322"/>
    <w:rPr>
      <w:rFonts w:ascii="Arial" w:hAnsi="Arial" w:cs="Arial"/>
      <w:sz w:val="20"/>
      <w:szCs w:val="20"/>
    </w:rPr>
  </w:style>
  <w:style w:type="paragraph" w:customStyle="1" w:styleId="Absender2">
    <w:name w:val="Absender 2"/>
    <w:basedOn w:val="Standard"/>
    <w:qFormat/>
    <w:rsid w:val="00D14ECD"/>
    <w:pPr>
      <w:tabs>
        <w:tab w:val="left" w:pos="595"/>
      </w:tabs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color w:val="000000"/>
      <w:sz w:val="15"/>
      <w:szCs w:val="15"/>
    </w:rPr>
  </w:style>
  <w:style w:type="paragraph" w:customStyle="1" w:styleId="Bearbeiterinformationen">
    <w:name w:val="Bearbeiterinformationen"/>
    <w:basedOn w:val="Standard"/>
    <w:qFormat/>
    <w:rsid w:val="00D14ECD"/>
    <w:pPr>
      <w:tabs>
        <w:tab w:val="left" w:pos="2127"/>
        <w:tab w:val="left" w:pos="4962"/>
      </w:tabs>
    </w:pPr>
    <w:rPr>
      <w:rFonts w:ascii="Arial" w:hAnsi="Arial" w:cs="Arial"/>
      <w:b/>
      <w:bCs/>
      <w:sz w:val="14"/>
      <w:szCs w:val="14"/>
    </w:rPr>
  </w:style>
  <w:style w:type="paragraph" w:customStyle="1" w:styleId="Betreff">
    <w:name w:val="Betreff"/>
    <w:basedOn w:val="Standard"/>
    <w:qFormat/>
    <w:rsid w:val="00D14ECD"/>
    <w:rPr>
      <w:rFonts w:ascii="Arial" w:hAnsi="Arial" w:cs="Arial"/>
      <w:b/>
      <w:bCs/>
      <w:sz w:val="20"/>
      <w:szCs w:val="20"/>
    </w:rPr>
  </w:style>
  <w:style w:type="paragraph" w:customStyle="1" w:styleId="Brieftext">
    <w:name w:val="Brieftext"/>
    <w:basedOn w:val="Standard"/>
    <w:qFormat/>
    <w:rsid w:val="00D14ECD"/>
    <w:rPr>
      <w:rFonts w:ascii="Arial" w:hAnsi="Arial"/>
      <w:noProof/>
      <w:lang w:eastAsia="de-DE"/>
    </w:rPr>
  </w:style>
  <w:style w:type="paragraph" w:styleId="Titel">
    <w:name w:val="Title"/>
    <w:basedOn w:val="Standard"/>
    <w:link w:val="TitelZchn"/>
    <w:uiPriority w:val="99"/>
    <w:qFormat/>
    <w:rsid w:val="000D4349"/>
    <w:pPr>
      <w:tabs>
        <w:tab w:val="left" w:pos="468"/>
      </w:tabs>
      <w:autoSpaceDE w:val="0"/>
      <w:autoSpaceDN w:val="0"/>
      <w:adjustRightInd w:val="0"/>
      <w:spacing w:line="360" w:lineRule="atLeast"/>
      <w:textAlignment w:val="center"/>
    </w:pPr>
    <w:rPr>
      <w:rFonts w:ascii="Source Sans Pro (TT) Bold" w:hAnsi="Source Sans Pro (TT) Bold" w:cs="Source Sans Pro (TT) Bold"/>
      <w:b/>
      <w:bCs/>
      <w:color w:val="FFFFFF"/>
      <w:sz w:val="34"/>
      <w:szCs w:val="34"/>
    </w:rPr>
  </w:style>
  <w:style w:type="character" w:customStyle="1" w:styleId="TitelZchn">
    <w:name w:val="Titel Zchn"/>
    <w:basedOn w:val="Absatz-Standardschriftart"/>
    <w:link w:val="Titel"/>
    <w:uiPriority w:val="99"/>
    <w:rsid w:val="000D4349"/>
    <w:rPr>
      <w:rFonts w:ascii="Source Sans Pro (TT) Bold" w:hAnsi="Source Sans Pro (TT) Bold" w:cs="Source Sans Pro (TT) Bold"/>
      <w:b/>
      <w:bCs/>
      <w:color w:val="FFFFFF"/>
      <w:sz w:val="34"/>
      <w:szCs w:val="34"/>
    </w:rPr>
  </w:style>
  <w:style w:type="character" w:customStyle="1" w:styleId="berschrift1Zchn">
    <w:name w:val="Überschrift 1 Zchn"/>
    <w:basedOn w:val="Absatz-Standardschriftart"/>
    <w:link w:val="berschrift1"/>
    <w:rsid w:val="00E65253"/>
    <w:rPr>
      <w:rFonts w:ascii="Times New Roman" w:eastAsia="Times New Roman" w:hAnsi="Times New Roman" w:cs="Times New Roman"/>
      <w:sz w:val="32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Corporate%20Design\Briefbogen%20Wordvorlagen\BZ\BZ_Lokal\DHSN%20BZ%20Briefbogen%20Selbstdruck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:configuration xmlns:c="http://ns.axespdf.com/word/configuration">
  <c:group id="Styles">
    <c:group id="__Date">
      <c:property id="RoleID" type="string">ParagraphDefault</c:property>
    </c:group>
    <c:group id="Brieftext">
      <c:property id="RoleID" type="string">ParagraphParagraph</c:property>
    </c:group>
    <c:group id="Betreff">
      <c:property id="RoleID" type="string">ParagraphHeading</c:property>
    </c:group>
    <c:group id="Absender">
      <c:property id="RoleID" type="string">ParagraphParagraph</c:property>
    </c:group>
    <c:group id="Absender 2">
      <c:property id="RoleID" type="string">ParagraphParagraph</c:property>
    </c:group>
    <c:group id="Bearbeiterinformationen">
      <c:property id="RoleID" type="string">ParagraphHeaderCell</c:property>
      <c:property id="Scope" type="integer">2</c:property>
    </c:group>
    <c:group id="Adresse">
      <c:property id="RoleID" type="string">ParagraphParagraph</c:property>
    </c:group>
  </c:group>
  <c:group id="Content">
    <c:group id="5fe68e48-ac6f-4d1d-bf8f-10f63c951553">
      <c:property id="RoleID" type="string">Textbox</c:property>
    </c:group>
    <c:group id="191fa113-5904-4f99-92d0-625b1a2c6f3a">
      <c:property id="RoleID" type="string">Textbox</c:property>
    </c:group>
    <c:group id="ad94d7f6-b6c3-41a1-9151-f091cad79e28">
      <c:property id="RoleID" type="string">Textbox</c:property>
    </c:group>
    <c:group id="2d52e8e0-dabb-48c6-abc9-51b8c2404143">
      <c:property id="RoleID" type="string">FigureArtifact</c:property>
    </c:group>
    <c:group id="3ee2b9e1-9975-4127-9d0d-72520459ddd0">
      <c:property id="RoleID" type="string">FigureArtifact</c:property>
    </c:group>
    <c:group id="23c8d099-eb78-46ec-9fe6-44338dc6780e">
      <c:property id="RoleID" type="string">Textbox</c:property>
    </c:group>
  </c:group>
  <c:group id="InitialView">
    <c:property id="MagnificationFactor" type="float">100</c:property>
  </c:group>
</c:configuration>
</file>

<file path=customXml/itemProps1.xml><?xml version="1.0" encoding="utf-8"?>
<ds:datastoreItem xmlns:ds="http://schemas.openxmlformats.org/officeDocument/2006/customXml" ds:itemID="{BEE6BFF3-0135-4464-A8C9-62A200F68F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CC75EF-D1CA-4001-967E-BE5742192D91}">
  <ds:schemaRefs>
    <ds:schemaRef ds:uri="http://ns.axespdf.com/word/configur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E:\Corporate Design\Briefbogen Wordvorlagen\BZ\BZ_Lokal\DHSN BZ Briefbogen Selbstdruck.dotx</Template>
  <TotalTime>0</TotalTime>
  <Pages>1</Pages>
  <Words>81</Words>
  <Characters>634</Characters>
  <Application>Microsoft Office Word</Application>
  <DocSecurity>0</DocSecurity>
  <Lines>48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Staatliche Studienakademie Riesa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Madlen Jakschik;Sven Geisel</dc:creator>
  <cp:lastModifiedBy>Theodor Frank</cp:lastModifiedBy>
  <cp:revision>4</cp:revision>
  <cp:lastPrinted>2024-12-04T10:22:00Z</cp:lastPrinted>
  <dcterms:created xsi:type="dcterms:W3CDTF">2026-03-24T16:33:00Z</dcterms:created>
  <dcterms:modified xsi:type="dcterms:W3CDTF">2026-03-31T07:02:00Z</dcterms:modified>
</cp:coreProperties>
</file>